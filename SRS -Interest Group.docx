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43A6" w:rsidRDefault="000243A6" w:rsidP="00CF5F1F">
      <w:pPr>
        <w:pStyle w:val="Subtitle"/>
        <w:spacing w:before="0" w:line="360" w:lineRule="auto"/>
        <w:jc w:val="both"/>
        <w:rPr>
          <w:rFonts w:ascii="Times New Roman" w:hAnsi="Times New Roman" w:cs="Times New Roman"/>
          <w:sz w:val="52"/>
          <w:szCs w:val="52"/>
        </w:rPr>
      </w:pPr>
    </w:p>
    <w:p w:rsidR="005F7359" w:rsidRPr="000243A6" w:rsidRDefault="005F7359" w:rsidP="00CF5F1F">
      <w:pPr>
        <w:pStyle w:val="Subtitle"/>
        <w:spacing w:before="0" w:line="360" w:lineRule="auto"/>
        <w:jc w:val="center"/>
        <w:rPr>
          <w:rFonts w:ascii="Times New Roman" w:hAnsi="Times New Roman" w:cs="Times New Roman"/>
          <w:sz w:val="52"/>
          <w:szCs w:val="52"/>
        </w:rPr>
      </w:pPr>
      <w:r w:rsidRPr="000243A6">
        <w:rPr>
          <w:rFonts w:ascii="Times New Roman" w:hAnsi="Times New Roman" w:cs="Times New Roman"/>
          <w:sz w:val="52"/>
          <w:szCs w:val="52"/>
        </w:rPr>
        <w:t>SOFTWARE REQUIRMENT</w:t>
      </w:r>
    </w:p>
    <w:p w:rsidR="00A638EC" w:rsidRDefault="005F7359" w:rsidP="00CF5F1F">
      <w:pPr>
        <w:pStyle w:val="Subtitle"/>
        <w:spacing w:before="0" w:line="360" w:lineRule="auto"/>
        <w:jc w:val="center"/>
        <w:rPr>
          <w:rFonts w:ascii="Times New Roman" w:hAnsi="Times New Roman" w:cs="Times New Roman"/>
          <w:sz w:val="52"/>
          <w:szCs w:val="52"/>
        </w:rPr>
      </w:pPr>
      <w:r w:rsidRPr="000243A6">
        <w:rPr>
          <w:rFonts w:ascii="Times New Roman" w:hAnsi="Times New Roman" w:cs="Times New Roman"/>
          <w:sz w:val="52"/>
          <w:szCs w:val="52"/>
        </w:rPr>
        <w:t>SPECIFICATION</w:t>
      </w:r>
    </w:p>
    <w:p w:rsidR="00D92A50" w:rsidRDefault="00D92A50" w:rsidP="00D92A50"/>
    <w:p w:rsidR="00D92A50" w:rsidRDefault="00D92A50" w:rsidP="00D92A50"/>
    <w:p w:rsidR="00D92A50" w:rsidRPr="00D92A50" w:rsidRDefault="00D92A50" w:rsidP="00D92A50"/>
    <w:p w:rsidR="00A638EC" w:rsidRPr="00A638EC" w:rsidRDefault="00D92A50" w:rsidP="00CF5F1F">
      <w:pPr>
        <w:pStyle w:val="Logo"/>
        <w:spacing w:before="0" w:after="0" w:line="360" w:lineRule="auto"/>
        <w:jc w:val="center"/>
      </w:pPr>
      <w:r>
        <w:rPr>
          <w:noProof/>
          <w:lang w:val="en-IN" w:eastAsia="en-IN"/>
        </w:rPr>
        <w:drawing>
          <wp:inline distT="0" distB="0" distL="0" distR="0" wp14:anchorId="6A358873" wp14:editId="4FB0D046">
            <wp:extent cx="2562225" cy="305814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3804" cy="3060024"/>
                    </a:xfrm>
                    <a:prstGeom prst="rect">
                      <a:avLst/>
                    </a:prstGeom>
                  </pic:spPr>
                </pic:pic>
              </a:graphicData>
            </a:graphic>
          </wp:inline>
        </w:drawing>
      </w:r>
    </w:p>
    <w:sdt>
      <w:sdtPr>
        <w:rPr>
          <w:sz w:val="96"/>
          <w:szCs w:val="96"/>
          <w:u w:val="single"/>
        </w:rPr>
        <w:alias w:val="Enter title:"/>
        <w:tag w:val=""/>
        <w:id w:val="390237733"/>
        <w:placeholder>
          <w:docPart w:val="7AC0C45B495E485585411AB6F2A95AA3"/>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rsidR="00A638EC" w:rsidRPr="000243A6" w:rsidRDefault="005F7359" w:rsidP="00CF5F1F">
          <w:pPr>
            <w:pStyle w:val="Title"/>
            <w:spacing w:before="0" w:line="360" w:lineRule="auto"/>
            <w:jc w:val="center"/>
            <w:rPr>
              <w:sz w:val="96"/>
              <w:szCs w:val="96"/>
              <w:u w:val="single"/>
            </w:rPr>
          </w:pPr>
          <w:r w:rsidRPr="000243A6">
            <w:rPr>
              <w:sz w:val="96"/>
              <w:szCs w:val="96"/>
              <w:u w:val="single"/>
            </w:rPr>
            <w:t>H.O.B.B.I.T</w:t>
          </w:r>
        </w:p>
      </w:sdtContent>
    </w:sdt>
    <w:p w:rsidR="00A638EC" w:rsidRDefault="00D47C2F" w:rsidP="00CF5F1F">
      <w:pPr>
        <w:pStyle w:val="Subtitle"/>
        <w:spacing w:before="0" w:line="360" w:lineRule="auto"/>
        <w:jc w:val="center"/>
      </w:pPr>
      <w:sdt>
        <w:sdtPr>
          <w:rPr>
            <w:rFonts w:ascii="Bell MT" w:hAnsi="Bell MT"/>
            <w:i/>
          </w:rPr>
          <w:alias w:val="Enter subtitle:"/>
          <w:tag w:val="Enter subtitle:"/>
          <w:id w:val="1134748392"/>
          <w:placeholder>
            <w:docPart w:val="732799BB95904E19985190871FF6B9F9"/>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5F7359" w:rsidRPr="005F7359">
            <w:rPr>
              <w:rFonts w:ascii="Bell MT" w:hAnsi="Bell MT"/>
              <w:i/>
            </w:rPr>
            <w:t>‘OUTGROW YOUR INTEREST</w:t>
          </w:r>
        </w:sdtContent>
      </w:sdt>
      <w:r w:rsidR="005F7359">
        <w:t>’</w:t>
      </w:r>
    </w:p>
    <w:p w:rsidR="000243A6" w:rsidRDefault="000243A6" w:rsidP="00CF5F1F">
      <w:pPr>
        <w:pStyle w:val="Contactinfo"/>
        <w:spacing w:before="0" w:line="360" w:lineRule="auto"/>
        <w:jc w:val="both"/>
      </w:pPr>
    </w:p>
    <w:p w:rsidR="000243A6" w:rsidRDefault="000243A6" w:rsidP="00CF5F1F">
      <w:pPr>
        <w:pStyle w:val="Contactinfo"/>
        <w:spacing w:before="0" w:line="360" w:lineRule="auto"/>
        <w:jc w:val="both"/>
      </w:pPr>
    </w:p>
    <w:p w:rsidR="000243A6" w:rsidRDefault="000243A6" w:rsidP="00CF5F1F">
      <w:pPr>
        <w:pStyle w:val="Contactinfo"/>
        <w:spacing w:before="0" w:line="360" w:lineRule="auto"/>
        <w:jc w:val="both"/>
      </w:pPr>
    </w:p>
    <w:p w:rsidR="000243A6" w:rsidRDefault="000243A6" w:rsidP="00CF5F1F">
      <w:pPr>
        <w:pStyle w:val="Contactinfo"/>
        <w:spacing w:before="0" w:line="360" w:lineRule="auto"/>
        <w:jc w:val="both"/>
      </w:pPr>
    </w:p>
    <w:p w:rsidR="000243A6" w:rsidRDefault="00A638EC" w:rsidP="00CF5F1F">
      <w:pPr>
        <w:pStyle w:val="Contactinfo"/>
        <w:spacing w:before="0" w:line="360" w:lineRule="auto"/>
        <w:jc w:val="both"/>
      </w:pPr>
      <w:r w:rsidRPr="004D5282">
        <w:t xml:space="preserve"> </w:t>
      </w:r>
    </w:p>
    <w:p w:rsidR="00CF5F1F" w:rsidRDefault="00CF5F1F" w:rsidP="00CF5F1F">
      <w:pPr>
        <w:pStyle w:val="Contactinfo"/>
        <w:spacing w:before="0" w:line="360" w:lineRule="auto"/>
        <w:jc w:val="both"/>
        <w:rPr>
          <w:color w:val="104864" w:themeColor="background2" w:themeShade="40"/>
          <w:sz w:val="52"/>
          <w:szCs w:val="52"/>
        </w:rPr>
      </w:pPr>
    </w:p>
    <w:p w:rsidR="00CF5F1F" w:rsidRDefault="00CF5F1F" w:rsidP="00CF5F1F">
      <w:pPr>
        <w:pStyle w:val="Contactinfo"/>
        <w:spacing w:before="0" w:line="360" w:lineRule="auto"/>
        <w:jc w:val="both"/>
        <w:rPr>
          <w:color w:val="104864" w:themeColor="background2" w:themeShade="40"/>
          <w:sz w:val="52"/>
          <w:szCs w:val="52"/>
        </w:rPr>
      </w:pPr>
    </w:p>
    <w:p w:rsidR="000243A6" w:rsidRPr="00CF5F1F" w:rsidRDefault="0037313C" w:rsidP="00D92A50">
      <w:pPr>
        <w:pStyle w:val="Contactinfo"/>
        <w:spacing w:before="0" w:line="360" w:lineRule="auto"/>
        <w:ind w:left="0"/>
        <w:jc w:val="center"/>
        <w:rPr>
          <w:color w:val="104864" w:themeColor="background2" w:themeShade="40"/>
          <w:sz w:val="52"/>
          <w:szCs w:val="52"/>
          <w:u w:val="single"/>
        </w:rPr>
      </w:pPr>
      <w:r w:rsidRPr="00CF5F1F">
        <w:rPr>
          <w:color w:val="104864" w:themeColor="background2" w:themeShade="40"/>
          <w:sz w:val="52"/>
          <w:szCs w:val="52"/>
          <w:u w:val="single"/>
        </w:rPr>
        <w:t>TEAM MEMBERS</w:t>
      </w:r>
    </w:p>
    <w:p w:rsidR="0037313C" w:rsidRDefault="0037313C" w:rsidP="00CF5F1F">
      <w:pPr>
        <w:pStyle w:val="Contactinfo"/>
        <w:spacing w:before="0" w:line="360" w:lineRule="auto"/>
        <w:jc w:val="both"/>
      </w:pPr>
    </w:p>
    <w:p w:rsidR="000243A6" w:rsidRDefault="000243A6" w:rsidP="00CF5F1F">
      <w:pPr>
        <w:pStyle w:val="Contactinfo"/>
        <w:spacing w:before="0" w:line="360" w:lineRule="auto"/>
        <w:ind w:left="0" w:firstLine="720"/>
        <w:jc w:val="both"/>
      </w:pPr>
    </w:p>
    <w:p w:rsidR="00A638EC" w:rsidRPr="004D5282" w:rsidRDefault="005F7359" w:rsidP="00CF5F1F">
      <w:pPr>
        <w:pStyle w:val="Contactinfo"/>
        <w:numPr>
          <w:ilvl w:val="0"/>
          <w:numId w:val="14"/>
        </w:numPr>
        <w:spacing w:before="0" w:line="600" w:lineRule="auto"/>
        <w:jc w:val="both"/>
      </w:pPr>
      <w:r>
        <w:t>ARUSHI SEHGAL (BT17GCS017)</w:t>
      </w:r>
      <w:r w:rsidR="00CF5F1F">
        <w:t>-C1</w:t>
      </w:r>
    </w:p>
    <w:p w:rsidR="005F7359" w:rsidRDefault="005F7359" w:rsidP="00CF5F1F">
      <w:pPr>
        <w:pStyle w:val="Contactinfo"/>
        <w:numPr>
          <w:ilvl w:val="0"/>
          <w:numId w:val="14"/>
        </w:numPr>
        <w:spacing w:before="0" w:line="600" w:lineRule="auto"/>
        <w:jc w:val="both"/>
      </w:pPr>
      <w:r>
        <w:t>ARUNDHATI DAS</w:t>
      </w:r>
      <w:r w:rsidRPr="005F7359">
        <w:t xml:space="preserve"> </w:t>
      </w:r>
      <w:r>
        <w:t>(BT17GCS016</w:t>
      </w:r>
      <w:r>
        <w:t>)</w:t>
      </w:r>
      <w:r w:rsidR="00CF5F1F">
        <w:t>-C2</w:t>
      </w:r>
    </w:p>
    <w:p w:rsidR="005F7359" w:rsidRDefault="005F7359" w:rsidP="00CF5F1F">
      <w:pPr>
        <w:pStyle w:val="Contactinfo"/>
        <w:numPr>
          <w:ilvl w:val="0"/>
          <w:numId w:val="14"/>
        </w:numPr>
        <w:spacing w:before="0" w:line="600" w:lineRule="auto"/>
        <w:jc w:val="both"/>
      </w:pPr>
      <w:r w:rsidRPr="005F7359">
        <w:t>AYUSHI</w:t>
      </w:r>
      <w:r>
        <w:t xml:space="preserve"> KAPOOR (BT17GCS020</w:t>
      </w:r>
      <w:r>
        <w:t>)</w:t>
      </w:r>
      <w:r w:rsidR="00CF5F1F">
        <w:t>-C2</w:t>
      </w:r>
      <w:r w:rsidR="00CF5F1F">
        <w:tab/>
      </w:r>
      <w:r w:rsidR="00CF5F1F">
        <w:tab/>
      </w:r>
    </w:p>
    <w:p w:rsidR="005F7359" w:rsidRDefault="005F7359" w:rsidP="00CF5F1F">
      <w:pPr>
        <w:pStyle w:val="Contactinfo"/>
        <w:numPr>
          <w:ilvl w:val="0"/>
          <w:numId w:val="14"/>
        </w:numPr>
        <w:spacing w:before="0" w:line="600" w:lineRule="auto"/>
        <w:jc w:val="both"/>
      </w:pPr>
      <w:r>
        <w:t>ANJALI MISHRA</w:t>
      </w:r>
      <w:r w:rsidRPr="005F7359">
        <w:t xml:space="preserve"> </w:t>
      </w:r>
      <w:r>
        <w:t>(BT17GCS154</w:t>
      </w:r>
      <w:r>
        <w:t>)</w:t>
      </w:r>
      <w:r w:rsidR="00CF5F1F">
        <w:t>-C2</w:t>
      </w:r>
    </w:p>
    <w:p w:rsidR="005F7359" w:rsidRDefault="005F7359" w:rsidP="00CF5F1F">
      <w:pPr>
        <w:pStyle w:val="Contactinfo"/>
        <w:numPr>
          <w:ilvl w:val="0"/>
          <w:numId w:val="14"/>
        </w:numPr>
        <w:spacing w:before="0" w:line="600" w:lineRule="auto"/>
        <w:jc w:val="both"/>
      </w:pPr>
      <w:r>
        <w:t>TANISH</w:t>
      </w:r>
      <w:r w:rsidR="00CF5F1F">
        <w:t>A</w:t>
      </w:r>
      <w:r>
        <w:t xml:space="preserve"> GARG</w:t>
      </w:r>
      <w:r w:rsidRPr="005F7359">
        <w:t xml:space="preserve"> </w:t>
      </w:r>
      <w:r>
        <w:t>(BT17GCS113</w:t>
      </w:r>
      <w:r>
        <w:t>)</w:t>
      </w:r>
      <w:r w:rsidR="00CF5F1F">
        <w:t>-C1</w:t>
      </w:r>
    </w:p>
    <w:p w:rsidR="005F7359" w:rsidRDefault="005F7359" w:rsidP="00CF5F1F">
      <w:pPr>
        <w:pStyle w:val="Contactinfo"/>
        <w:numPr>
          <w:ilvl w:val="0"/>
          <w:numId w:val="14"/>
        </w:numPr>
        <w:spacing w:before="0" w:line="600" w:lineRule="auto"/>
        <w:jc w:val="both"/>
      </w:pPr>
      <w:r>
        <w:t>BHAVYA MASUPALLI (BT17GCS271</w:t>
      </w:r>
      <w:r>
        <w:t>)</w:t>
      </w:r>
      <w:r w:rsidR="00CF5F1F">
        <w:t>-</w:t>
      </w:r>
      <w:r w:rsidR="0012544A">
        <w:t>c1</w:t>
      </w:r>
    </w:p>
    <w:p w:rsidR="005F7359" w:rsidRDefault="005F7359" w:rsidP="00CF5F1F">
      <w:pPr>
        <w:pStyle w:val="Contactinfo"/>
        <w:numPr>
          <w:ilvl w:val="0"/>
          <w:numId w:val="14"/>
        </w:numPr>
        <w:spacing w:before="0" w:line="600" w:lineRule="auto"/>
        <w:jc w:val="both"/>
      </w:pPr>
      <w:r>
        <w:t>HIMANSHU NIKHARE (BT17GCS036</w:t>
      </w:r>
      <w:r>
        <w:t>)</w:t>
      </w:r>
      <w:r w:rsidR="006B7194">
        <w:t>-C4</w:t>
      </w:r>
      <w:bookmarkStart w:id="0" w:name="_GoBack"/>
      <w:bookmarkEnd w:id="0"/>
    </w:p>
    <w:p w:rsid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kern w:val="0"/>
          <w:sz w:val="24"/>
          <w:szCs w:val="24"/>
          <w:lang w:val="en-IN" w:eastAsia="en-IN"/>
          <w14:ligatures w14:val="none"/>
        </w:rPr>
        <w:br/>
      </w:r>
      <w:r w:rsidRPr="0037313C">
        <w:rPr>
          <w:rFonts w:ascii="Times New Roman" w:eastAsia="Times New Roman" w:hAnsi="Times New Roman" w:cs="Times New Roman"/>
          <w:kern w:val="0"/>
          <w:sz w:val="24"/>
          <w:szCs w:val="24"/>
          <w:lang w:val="en-IN" w:eastAsia="en-IN"/>
          <w14:ligatures w14:val="none"/>
        </w:rPr>
        <w:br/>
      </w:r>
      <w:r w:rsidRPr="0037313C">
        <w:rPr>
          <w:rFonts w:ascii="Times New Roman" w:eastAsia="Times New Roman" w:hAnsi="Times New Roman" w:cs="Times New Roman"/>
          <w:kern w:val="0"/>
          <w:sz w:val="24"/>
          <w:szCs w:val="24"/>
          <w:lang w:val="en-IN" w:eastAsia="en-IN"/>
          <w14:ligatures w14:val="none"/>
        </w:rPr>
        <w:br/>
      </w:r>
      <w:r w:rsidRPr="0037313C">
        <w:rPr>
          <w:rFonts w:ascii="Times New Roman" w:eastAsia="Times New Roman" w:hAnsi="Times New Roman" w:cs="Times New Roman"/>
          <w:kern w:val="0"/>
          <w:sz w:val="24"/>
          <w:szCs w:val="24"/>
          <w:lang w:val="en-IN" w:eastAsia="en-IN"/>
          <w14:ligatures w14:val="none"/>
        </w:rPr>
        <w:br/>
      </w:r>
      <w:r w:rsidRPr="0037313C">
        <w:rPr>
          <w:rFonts w:ascii="Times New Roman" w:eastAsia="Times New Roman" w:hAnsi="Times New Roman" w:cs="Times New Roman"/>
          <w:kern w:val="0"/>
          <w:sz w:val="24"/>
          <w:szCs w:val="24"/>
          <w:lang w:val="en-IN" w:eastAsia="en-IN"/>
          <w14:ligatures w14:val="none"/>
        </w:rPr>
        <w:br/>
      </w:r>
      <w:r w:rsidRPr="0037313C">
        <w:rPr>
          <w:rFonts w:ascii="Times New Roman" w:eastAsia="Times New Roman" w:hAnsi="Times New Roman" w:cs="Times New Roman"/>
          <w:kern w:val="0"/>
          <w:sz w:val="24"/>
          <w:szCs w:val="24"/>
          <w:lang w:val="en-IN" w:eastAsia="en-IN"/>
          <w14:ligatures w14:val="none"/>
        </w:rPr>
        <w:br/>
      </w:r>
      <w:r w:rsidRPr="0037313C">
        <w:rPr>
          <w:rFonts w:ascii="Times New Roman" w:eastAsia="Times New Roman" w:hAnsi="Times New Roman" w:cs="Times New Roman"/>
          <w:kern w:val="0"/>
          <w:sz w:val="24"/>
          <w:szCs w:val="24"/>
          <w:lang w:val="en-IN" w:eastAsia="en-IN"/>
          <w14:ligatures w14:val="none"/>
        </w:rPr>
        <w:br/>
      </w:r>
      <w:r w:rsidRPr="0037313C">
        <w:rPr>
          <w:rFonts w:ascii="Times New Roman" w:eastAsia="Times New Roman" w:hAnsi="Times New Roman" w:cs="Times New Roman"/>
          <w:kern w:val="0"/>
          <w:sz w:val="24"/>
          <w:szCs w:val="24"/>
          <w:lang w:val="en-IN" w:eastAsia="en-IN"/>
          <w14:ligatures w14:val="none"/>
        </w:rPr>
        <w:br/>
      </w:r>
      <w:r w:rsidRPr="0037313C">
        <w:rPr>
          <w:rFonts w:ascii="Times New Roman" w:eastAsia="Times New Roman" w:hAnsi="Times New Roman" w:cs="Times New Roman"/>
          <w:kern w:val="0"/>
          <w:sz w:val="24"/>
          <w:szCs w:val="24"/>
          <w:lang w:val="en-IN" w:eastAsia="en-IN"/>
          <w14:ligatures w14:val="none"/>
        </w:rPr>
        <w:br/>
      </w:r>
      <w:r w:rsidRPr="0037313C">
        <w:rPr>
          <w:rFonts w:ascii="Times New Roman" w:eastAsia="Times New Roman" w:hAnsi="Times New Roman" w:cs="Times New Roman"/>
          <w:kern w:val="0"/>
          <w:sz w:val="24"/>
          <w:szCs w:val="24"/>
          <w:lang w:val="en-IN" w:eastAsia="en-IN"/>
          <w14:ligatures w14:val="none"/>
        </w:rPr>
        <w:br/>
      </w:r>
      <w:r w:rsidRPr="0037313C">
        <w:rPr>
          <w:rFonts w:ascii="Times New Roman" w:eastAsia="Times New Roman" w:hAnsi="Times New Roman" w:cs="Times New Roman"/>
          <w:kern w:val="0"/>
          <w:sz w:val="24"/>
          <w:szCs w:val="24"/>
          <w:lang w:val="en-IN" w:eastAsia="en-IN"/>
          <w14:ligatures w14:val="none"/>
        </w:rPr>
        <w:br/>
      </w:r>
      <w:r w:rsidRPr="0037313C">
        <w:rPr>
          <w:rFonts w:ascii="Times New Roman" w:eastAsia="Times New Roman" w:hAnsi="Times New Roman" w:cs="Times New Roman"/>
          <w:kern w:val="0"/>
          <w:sz w:val="24"/>
          <w:szCs w:val="24"/>
          <w:lang w:val="en-IN" w:eastAsia="en-IN"/>
          <w14:ligatures w14:val="none"/>
        </w:rPr>
        <w:br/>
      </w:r>
    </w:p>
    <w:p w:rsidR="00CF5F1F" w:rsidRDefault="00CF5F1F"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CF5F1F" w:rsidRDefault="00CF5F1F"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CF5F1F" w:rsidRDefault="00CF5F1F"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Default="0037313C" w:rsidP="00D92A50">
      <w:pPr>
        <w:spacing w:before="0" w:line="360" w:lineRule="auto"/>
        <w:ind w:left="0" w:right="0"/>
        <w:jc w:val="center"/>
        <w:rPr>
          <w:rFonts w:ascii="Times New Roman" w:eastAsia="Times New Roman" w:hAnsi="Times New Roman" w:cs="Times New Roman"/>
          <w:b/>
          <w:bCs/>
          <w:color w:val="112F51" w:themeColor="text2" w:themeShade="BF"/>
          <w:kern w:val="0"/>
          <w:sz w:val="26"/>
          <w:szCs w:val="26"/>
          <w:u w:val="single"/>
          <w:lang w:val="en-IN" w:eastAsia="en-IN"/>
          <w14:ligatures w14:val="none"/>
        </w:rPr>
      </w:pPr>
      <w:r w:rsidRPr="0037313C">
        <w:rPr>
          <w:rFonts w:ascii="Times New Roman" w:eastAsia="Times New Roman" w:hAnsi="Times New Roman" w:cs="Times New Roman"/>
          <w:b/>
          <w:bCs/>
          <w:color w:val="112F51" w:themeColor="text2" w:themeShade="BF"/>
          <w:kern w:val="0"/>
          <w:sz w:val="26"/>
          <w:szCs w:val="26"/>
          <w:u w:val="single"/>
          <w:lang w:val="en-IN" w:eastAsia="en-IN"/>
          <w14:ligatures w14:val="none"/>
        </w:rPr>
        <w:lastRenderedPageBreak/>
        <w:t>TABLE OF CONTENTS</w:t>
      </w:r>
    </w:p>
    <w:p w:rsidR="00CF5F1F" w:rsidRPr="0037313C" w:rsidRDefault="00CF5F1F" w:rsidP="00CF5F1F">
      <w:pPr>
        <w:spacing w:before="0" w:line="360" w:lineRule="auto"/>
        <w:ind w:left="0" w:right="0"/>
        <w:jc w:val="center"/>
        <w:rPr>
          <w:rFonts w:ascii="Times New Roman" w:eastAsia="Times New Roman" w:hAnsi="Times New Roman" w:cs="Times New Roman"/>
          <w:color w:val="112F51" w:themeColor="text2" w:themeShade="BF"/>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1. Introduction....................................................................................................................4</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1.1   Purpose.......................................................................................................................5</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1.2   Scope…………….………….................................................................................... 5</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1.3   Intended Audience.....................................................................................................5</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1.4   Definitions, Acronyms &amp; Abbreviations.....................................</w:t>
      </w:r>
      <w:r w:rsidR="0012544A">
        <w:rPr>
          <w:rFonts w:ascii="Times New Roman" w:eastAsia="Times New Roman" w:hAnsi="Times New Roman" w:cs="Times New Roman"/>
          <w:color w:val="434343"/>
          <w:kern w:val="0"/>
          <w:sz w:val="26"/>
          <w:szCs w:val="26"/>
          <w:lang w:val="en-IN" w:eastAsia="en-IN"/>
          <w14:ligatures w14:val="none"/>
        </w:rPr>
        <w:t>..............................5</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1.5 Advantages…….</w:t>
      </w:r>
      <w:r w:rsidR="0012544A">
        <w:rPr>
          <w:rFonts w:ascii="Times New Roman" w:eastAsia="Times New Roman" w:hAnsi="Times New Roman" w:cs="Times New Roman"/>
          <w:color w:val="434343"/>
          <w:kern w:val="0"/>
          <w:sz w:val="26"/>
          <w:szCs w:val="26"/>
          <w:lang w:val="en-IN" w:eastAsia="en-IN"/>
          <w14:ligatures w14:val="none"/>
        </w:rPr>
        <w:t>..…………………………………………………………………....5</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1.6 References...........................................................................................</w:t>
      </w:r>
      <w:r w:rsidR="0012544A">
        <w:rPr>
          <w:rFonts w:ascii="Times New Roman" w:eastAsia="Times New Roman" w:hAnsi="Times New Roman" w:cs="Times New Roman"/>
          <w:color w:val="434343"/>
          <w:kern w:val="0"/>
          <w:sz w:val="26"/>
          <w:szCs w:val="26"/>
          <w:lang w:val="en-IN" w:eastAsia="en-IN"/>
          <w14:ligatures w14:val="none"/>
        </w:rPr>
        <w:t>.........................5</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2.   Overall Description.......................................................................</w:t>
      </w:r>
      <w:r w:rsidR="0012544A">
        <w:rPr>
          <w:rFonts w:ascii="Times New Roman" w:eastAsia="Times New Roman" w:hAnsi="Times New Roman" w:cs="Times New Roman"/>
          <w:color w:val="434343"/>
          <w:kern w:val="0"/>
          <w:sz w:val="26"/>
          <w:szCs w:val="26"/>
          <w:lang w:val="en-IN" w:eastAsia="en-IN"/>
          <w14:ligatures w14:val="none"/>
        </w:rPr>
        <w:t>...............................5</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2.1   Product Perspective............................................................................</w:t>
      </w:r>
      <w:r w:rsidR="0012544A">
        <w:rPr>
          <w:rFonts w:ascii="Times New Roman" w:eastAsia="Times New Roman" w:hAnsi="Times New Roman" w:cs="Times New Roman"/>
          <w:color w:val="434343"/>
          <w:kern w:val="0"/>
          <w:sz w:val="26"/>
          <w:szCs w:val="26"/>
          <w:lang w:val="en-IN" w:eastAsia="en-IN"/>
          <w14:ligatures w14:val="none"/>
        </w:rPr>
        <w:t>........................5</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2.2   Product Functions........................................................................</w:t>
      </w:r>
      <w:r w:rsidR="0012544A">
        <w:rPr>
          <w:rFonts w:ascii="Times New Roman" w:eastAsia="Times New Roman" w:hAnsi="Times New Roman" w:cs="Times New Roman"/>
          <w:color w:val="434343"/>
          <w:kern w:val="0"/>
          <w:sz w:val="26"/>
          <w:szCs w:val="26"/>
          <w:lang w:val="en-IN" w:eastAsia="en-IN"/>
          <w14:ligatures w14:val="none"/>
        </w:rPr>
        <w:t>...............................6</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2.3   User Characteristics…………........................................................................</w:t>
      </w:r>
      <w:r w:rsidR="0012544A">
        <w:rPr>
          <w:rFonts w:ascii="Times New Roman" w:eastAsia="Times New Roman" w:hAnsi="Times New Roman" w:cs="Times New Roman"/>
          <w:color w:val="434343"/>
          <w:kern w:val="0"/>
          <w:sz w:val="26"/>
          <w:szCs w:val="26"/>
          <w:lang w:val="en-IN" w:eastAsia="en-IN"/>
          <w14:ligatures w14:val="none"/>
        </w:rPr>
        <w:t>............6</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2.4</w:t>
      </w:r>
      <w:r>
        <w:rPr>
          <w:rFonts w:ascii="Times New Roman" w:eastAsia="Times New Roman" w:hAnsi="Times New Roman" w:cs="Times New Roman"/>
          <w:color w:val="434343"/>
          <w:kern w:val="0"/>
          <w:sz w:val="26"/>
          <w:szCs w:val="26"/>
          <w:lang w:val="en-IN" w:eastAsia="en-IN"/>
          <w14:ligatures w14:val="none"/>
        </w:rPr>
        <w:t xml:space="preserve"> </w:t>
      </w:r>
      <w:r w:rsidRPr="0037313C">
        <w:rPr>
          <w:rFonts w:ascii="Times New Roman" w:eastAsia="Times New Roman" w:hAnsi="Times New Roman" w:cs="Times New Roman"/>
          <w:color w:val="434343"/>
          <w:kern w:val="0"/>
          <w:sz w:val="26"/>
          <w:szCs w:val="26"/>
          <w:lang w:val="en-IN" w:eastAsia="en-IN"/>
          <w14:ligatures w14:val="none"/>
        </w:rPr>
        <w:t> Constraints....................................................................................</w:t>
      </w:r>
      <w:r w:rsidR="0012544A">
        <w:rPr>
          <w:rFonts w:ascii="Times New Roman" w:eastAsia="Times New Roman" w:hAnsi="Times New Roman" w:cs="Times New Roman"/>
          <w:color w:val="434343"/>
          <w:kern w:val="0"/>
          <w:sz w:val="26"/>
          <w:szCs w:val="26"/>
          <w:lang w:val="en-IN" w:eastAsia="en-IN"/>
          <w14:ligatures w14:val="none"/>
        </w:rPr>
        <w:t>.............................. 6</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3.  Interface Requirement....................................................................................</w:t>
      </w:r>
      <w:r w:rsidR="0012544A">
        <w:rPr>
          <w:rFonts w:ascii="Times New Roman" w:eastAsia="Times New Roman" w:hAnsi="Times New Roman" w:cs="Times New Roman"/>
          <w:color w:val="434343"/>
          <w:kern w:val="0"/>
          <w:sz w:val="26"/>
          <w:szCs w:val="26"/>
          <w:lang w:val="en-IN" w:eastAsia="en-IN"/>
          <w14:ligatures w14:val="none"/>
        </w:rPr>
        <w:t>..........….7</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4.   Hardware Interface......................................................................</w:t>
      </w:r>
      <w:r w:rsidR="0012544A">
        <w:rPr>
          <w:rFonts w:ascii="Times New Roman" w:eastAsia="Times New Roman" w:hAnsi="Times New Roman" w:cs="Times New Roman"/>
          <w:color w:val="434343"/>
          <w:kern w:val="0"/>
          <w:sz w:val="26"/>
          <w:szCs w:val="26"/>
          <w:lang w:val="en-IN" w:eastAsia="en-IN"/>
          <w14:ligatures w14:val="none"/>
        </w:rPr>
        <w:t>................................ 8</w:t>
      </w:r>
    </w:p>
    <w:p w:rsidR="0037313C" w:rsidRPr="0037313C" w:rsidRDefault="0012544A"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color w:val="434343"/>
          <w:kern w:val="0"/>
          <w:sz w:val="26"/>
          <w:szCs w:val="26"/>
          <w:lang w:val="en-IN" w:eastAsia="en-IN"/>
          <w14:ligatures w14:val="none"/>
        </w:rPr>
        <w:t>5.   Software Interface.........</w:t>
      </w:r>
      <w:r w:rsidR="0037313C" w:rsidRPr="0037313C">
        <w:rPr>
          <w:rFonts w:ascii="Times New Roman" w:eastAsia="Times New Roman" w:hAnsi="Times New Roman" w:cs="Times New Roman"/>
          <w:color w:val="434343"/>
          <w:kern w:val="0"/>
          <w:sz w:val="26"/>
          <w:szCs w:val="26"/>
          <w:lang w:val="en-IN" w:eastAsia="en-IN"/>
          <w14:ligatures w14:val="none"/>
        </w:rPr>
        <w:t>................................................................................</w:t>
      </w:r>
      <w:r>
        <w:rPr>
          <w:rFonts w:ascii="Times New Roman" w:eastAsia="Times New Roman" w:hAnsi="Times New Roman" w:cs="Times New Roman"/>
          <w:color w:val="434343"/>
          <w:kern w:val="0"/>
          <w:sz w:val="26"/>
          <w:szCs w:val="26"/>
          <w:lang w:val="en-IN" w:eastAsia="en-IN"/>
          <w14:ligatures w14:val="none"/>
        </w:rPr>
        <w:t>.............. 8</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6.  Communication Interfaces..............................................................</w:t>
      </w:r>
      <w:r w:rsidR="0012544A">
        <w:rPr>
          <w:rFonts w:ascii="Times New Roman" w:eastAsia="Times New Roman" w:hAnsi="Times New Roman" w:cs="Times New Roman"/>
          <w:color w:val="434343"/>
          <w:kern w:val="0"/>
          <w:sz w:val="26"/>
          <w:szCs w:val="26"/>
          <w:lang w:val="en-IN" w:eastAsia="en-IN"/>
          <w14:ligatures w14:val="none"/>
        </w:rPr>
        <w:t>..............................8</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7. Specific Requirements..............................................................................................</w:t>
      </w:r>
      <w:r w:rsidR="00CF5F1F">
        <w:rPr>
          <w:rFonts w:ascii="Times New Roman" w:eastAsia="Times New Roman" w:hAnsi="Times New Roman" w:cs="Times New Roman"/>
          <w:color w:val="434343"/>
          <w:kern w:val="0"/>
          <w:sz w:val="26"/>
          <w:szCs w:val="26"/>
          <w:lang w:val="en-IN" w:eastAsia="en-IN"/>
          <w14:ligatures w14:val="none"/>
        </w:rPr>
        <w:t>...</w:t>
      </w:r>
      <w:r w:rsidR="0012544A">
        <w:rPr>
          <w:rFonts w:ascii="Times New Roman" w:eastAsia="Times New Roman" w:hAnsi="Times New Roman" w:cs="Times New Roman"/>
          <w:color w:val="434343"/>
          <w:kern w:val="0"/>
          <w:sz w:val="26"/>
          <w:szCs w:val="26"/>
          <w:lang w:val="en-IN" w:eastAsia="en-IN"/>
          <w14:ligatures w14:val="none"/>
        </w:rPr>
        <w:t>..9</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7.1  Functional Requirements......................................................................................</w:t>
      </w:r>
      <w:r w:rsidR="00CF5F1F">
        <w:rPr>
          <w:rFonts w:ascii="Times New Roman" w:eastAsia="Times New Roman" w:hAnsi="Times New Roman" w:cs="Times New Roman"/>
          <w:color w:val="434343"/>
          <w:kern w:val="0"/>
          <w:sz w:val="26"/>
          <w:szCs w:val="26"/>
          <w:lang w:val="en-IN" w:eastAsia="en-IN"/>
          <w14:ligatures w14:val="none"/>
        </w:rPr>
        <w:t>.....</w:t>
      </w:r>
      <w:r w:rsidR="0012544A">
        <w:rPr>
          <w:rFonts w:ascii="Times New Roman" w:eastAsia="Times New Roman" w:hAnsi="Times New Roman" w:cs="Times New Roman"/>
          <w:color w:val="434343"/>
          <w:kern w:val="0"/>
          <w:sz w:val="26"/>
          <w:szCs w:val="26"/>
          <w:lang w:val="en-IN" w:eastAsia="en-IN"/>
          <w14:ligatures w14:val="none"/>
        </w:rPr>
        <w:t>.9</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F.R.1  Create Account Description.............................................................................</w:t>
      </w:r>
      <w:r w:rsidR="00CF5F1F">
        <w:rPr>
          <w:rFonts w:ascii="Times New Roman" w:eastAsia="Times New Roman" w:hAnsi="Times New Roman" w:cs="Times New Roman"/>
          <w:color w:val="434343"/>
          <w:kern w:val="0"/>
          <w:sz w:val="26"/>
          <w:szCs w:val="26"/>
          <w:lang w:val="en-IN" w:eastAsia="en-IN"/>
          <w14:ligatures w14:val="none"/>
        </w:rPr>
        <w:t>......</w:t>
      </w:r>
      <w:r w:rsidR="0012544A">
        <w:rPr>
          <w:rFonts w:ascii="Times New Roman" w:eastAsia="Times New Roman" w:hAnsi="Times New Roman" w:cs="Times New Roman"/>
          <w:color w:val="434343"/>
          <w:kern w:val="0"/>
          <w:sz w:val="26"/>
          <w:szCs w:val="26"/>
          <w:lang w:val="en-IN" w:eastAsia="en-IN"/>
          <w14:ligatures w14:val="none"/>
        </w:rPr>
        <w:t>.9</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F.R.2   Sign In Account Description............................................................................</w:t>
      </w:r>
      <w:r w:rsidR="00CF5F1F">
        <w:rPr>
          <w:rFonts w:ascii="Times New Roman" w:eastAsia="Times New Roman" w:hAnsi="Times New Roman" w:cs="Times New Roman"/>
          <w:color w:val="434343"/>
          <w:kern w:val="0"/>
          <w:sz w:val="26"/>
          <w:szCs w:val="26"/>
          <w:lang w:val="en-IN" w:eastAsia="en-IN"/>
          <w14:ligatures w14:val="none"/>
        </w:rPr>
        <w:t>......</w:t>
      </w:r>
      <w:r w:rsidR="0012544A">
        <w:rPr>
          <w:rFonts w:ascii="Times New Roman" w:eastAsia="Times New Roman" w:hAnsi="Times New Roman" w:cs="Times New Roman"/>
          <w:color w:val="434343"/>
          <w:kern w:val="0"/>
          <w:sz w:val="26"/>
          <w:szCs w:val="26"/>
          <w:lang w:val="en-IN" w:eastAsia="en-IN"/>
          <w14:ligatures w14:val="none"/>
        </w:rPr>
        <w:t>10</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F.R.3   Choosing Group Description…………...........................................................</w:t>
      </w:r>
      <w:r w:rsidR="00CF5F1F">
        <w:rPr>
          <w:rFonts w:ascii="Times New Roman" w:eastAsia="Times New Roman" w:hAnsi="Times New Roman" w:cs="Times New Roman"/>
          <w:color w:val="434343"/>
          <w:kern w:val="0"/>
          <w:sz w:val="26"/>
          <w:szCs w:val="26"/>
          <w:lang w:val="en-IN" w:eastAsia="en-IN"/>
          <w14:ligatures w14:val="none"/>
        </w:rPr>
        <w:t>......</w:t>
      </w:r>
      <w:r w:rsidR="0012544A">
        <w:rPr>
          <w:rFonts w:ascii="Times New Roman" w:eastAsia="Times New Roman" w:hAnsi="Times New Roman" w:cs="Times New Roman"/>
          <w:color w:val="434343"/>
          <w:kern w:val="0"/>
          <w:sz w:val="26"/>
          <w:szCs w:val="26"/>
          <w:lang w:val="en-IN" w:eastAsia="en-IN"/>
          <w14:ligatures w14:val="none"/>
        </w:rPr>
        <w:t xml:space="preserve"> 10</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F.R.4 Searching Group Description………………………………………………</w:t>
      </w:r>
      <w:r w:rsidR="00CF5F1F">
        <w:rPr>
          <w:rFonts w:ascii="Times New Roman" w:eastAsia="Times New Roman" w:hAnsi="Times New Roman" w:cs="Times New Roman"/>
          <w:color w:val="434343"/>
          <w:kern w:val="0"/>
          <w:sz w:val="26"/>
          <w:szCs w:val="26"/>
          <w:lang w:val="en-IN" w:eastAsia="en-IN"/>
          <w14:ligatures w14:val="none"/>
        </w:rPr>
        <w:t>…….</w:t>
      </w:r>
      <w:r w:rsidR="0012544A">
        <w:rPr>
          <w:rFonts w:ascii="Times New Roman" w:eastAsia="Times New Roman" w:hAnsi="Times New Roman" w:cs="Times New Roman"/>
          <w:color w:val="434343"/>
          <w:kern w:val="0"/>
          <w:sz w:val="26"/>
          <w:szCs w:val="26"/>
          <w:lang w:val="en-IN" w:eastAsia="en-IN"/>
          <w14:ligatures w14:val="none"/>
        </w:rPr>
        <w:t>..11</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F.R.5  Creating Group Description…………................................................................</w:t>
      </w:r>
      <w:r w:rsidR="00CF5F1F">
        <w:rPr>
          <w:rFonts w:ascii="Times New Roman" w:eastAsia="Times New Roman" w:hAnsi="Times New Roman" w:cs="Times New Roman"/>
          <w:color w:val="434343"/>
          <w:kern w:val="0"/>
          <w:sz w:val="26"/>
          <w:szCs w:val="26"/>
          <w:lang w:val="en-IN" w:eastAsia="en-IN"/>
          <w14:ligatures w14:val="none"/>
        </w:rPr>
        <w:t>.</w:t>
      </w:r>
      <w:r w:rsidR="0012544A">
        <w:rPr>
          <w:rFonts w:ascii="Times New Roman" w:eastAsia="Times New Roman" w:hAnsi="Times New Roman" w:cs="Times New Roman"/>
          <w:color w:val="434343"/>
          <w:kern w:val="0"/>
          <w:sz w:val="26"/>
          <w:szCs w:val="26"/>
          <w:lang w:val="en-IN" w:eastAsia="en-IN"/>
          <w14:ligatures w14:val="none"/>
        </w:rPr>
        <w:t>.. 12</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F.R.6   Uploading  Photos Description…………..........................................................</w:t>
      </w:r>
      <w:r w:rsidR="00CF5F1F">
        <w:rPr>
          <w:rFonts w:ascii="Times New Roman" w:eastAsia="Times New Roman" w:hAnsi="Times New Roman" w:cs="Times New Roman"/>
          <w:color w:val="434343"/>
          <w:kern w:val="0"/>
          <w:sz w:val="26"/>
          <w:szCs w:val="26"/>
          <w:lang w:val="en-IN" w:eastAsia="en-IN"/>
          <w14:ligatures w14:val="none"/>
        </w:rPr>
        <w:t>.</w:t>
      </w:r>
      <w:r w:rsidR="00495B82">
        <w:rPr>
          <w:rFonts w:ascii="Times New Roman" w:eastAsia="Times New Roman" w:hAnsi="Times New Roman" w:cs="Times New Roman"/>
          <w:color w:val="434343"/>
          <w:kern w:val="0"/>
          <w:sz w:val="26"/>
          <w:szCs w:val="26"/>
          <w:lang w:val="en-IN" w:eastAsia="en-IN"/>
          <w14:ligatures w14:val="none"/>
        </w:rPr>
        <w:t>.. 13</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F.R.7   Creating Albums Description…………..............................................................</w:t>
      </w:r>
      <w:r w:rsidR="0012544A">
        <w:rPr>
          <w:rFonts w:ascii="Times New Roman" w:eastAsia="Times New Roman" w:hAnsi="Times New Roman" w:cs="Times New Roman"/>
          <w:color w:val="434343"/>
          <w:kern w:val="0"/>
          <w:sz w:val="26"/>
          <w:szCs w:val="26"/>
          <w:lang w:val="en-IN" w:eastAsia="en-IN"/>
          <w14:ligatures w14:val="none"/>
        </w:rPr>
        <w:t>.</w:t>
      </w:r>
      <w:r w:rsidR="00495B82">
        <w:rPr>
          <w:rFonts w:ascii="Times New Roman" w:eastAsia="Times New Roman" w:hAnsi="Times New Roman" w:cs="Times New Roman"/>
          <w:color w:val="434343"/>
          <w:kern w:val="0"/>
          <w:sz w:val="26"/>
          <w:szCs w:val="26"/>
          <w:lang w:val="en-IN" w:eastAsia="en-IN"/>
          <w14:ligatures w14:val="none"/>
        </w:rPr>
        <w:t xml:space="preserve"> 13</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F.R.8   Sharing Status Description…………..................................................................</w:t>
      </w:r>
      <w:r w:rsidR="0012544A">
        <w:rPr>
          <w:rFonts w:ascii="Times New Roman" w:eastAsia="Times New Roman" w:hAnsi="Times New Roman" w:cs="Times New Roman"/>
          <w:color w:val="434343"/>
          <w:kern w:val="0"/>
          <w:sz w:val="26"/>
          <w:szCs w:val="26"/>
          <w:lang w:val="en-IN" w:eastAsia="en-IN"/>
          <w14:ligatures w14:val="none"/>
        </w:rPr>
        <w:t>.</w:t>
      </w:r>
      <w:r w:rsidR="00495B82">
        <w:rPr>
          <w:rFonts w:ascii="Times New Roman" w:eastAsia="Times New Roman" w:hAnsi="Times New Roman" w:cs="Times New Roman"/>
          <w:color w:val="434343"/>
          <w:kern w:val="0"/>
          <w:sz w:val="26"/>
          <w:szCs w:val="26"/>
          <w:lang w:val="en-IN" w:eastAsia="en-IN"/>
          <w14:ligatures w14:val="none"/>
        </w:rPr>
        <w:t>.14</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F.R.9   Commenting …………...................................................................................</w:t>
      </w:r>
      <w:r w:rsidR="00CF5F1F">
        <w:rPr>
          <w:rFonts w:ascii="Times New Roman" w:eastAsia="Times New Roman" w:hAnsi="Times New Roman" w:cs="Times New Roman"/>
          <w:color w:val="434343"/>
          <w:kern w:val="0"/>
          <w:sz w:val="26"/>
          <w:szCs w:val="26"/>
          <w:lang w:val="en-IN" w:eastAsia="en-IN"/>
          <w14:ligatures w14:val="none"/>
        </w:rPr>
        <w:t>...</w:t>
      </w:r>
      <w:r w:rsidR="00495B82">
        <w:rPr>
          <w:rFonts w:ascii="Times New Roman" w:eastAsia="Times New Roman" w:hAnsi="Times New Roman" w:cs="Times New Roman"/>
          <w:color w:val="434343"/>
          <w:kern w:val="0"/>
          <w:sz w:val="26"/>
          <w:szCs w:val="26"/>
          <w:lang w:val="en-IN" w:eastAsia="en-IN"/>
          <w14:ligatures w14:val="none"/>
        </w:rPr>
        <w:t>...15</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color w:val="434343"/>
          <w:kern w:val="0"/>
          <w:sz w:val="26"/>
          <w:szCs w:val="26"/>
          <w:lang w:val="en-IN" w:eastAsia="en-IN"/>
          <w14:ligatures w14:val="none"/>
        </w:rPr>
        <w:t>F.R.10  </w:t>
      </w:r>
      <w:r w:rsidRPr="0037313C">
        <w:rPr>
          <w:rFonts w:ascii="Times New Roman" w:eastAsia="Times New Roman" w:hAnsi="Times New Roman" w:cs="Times New Roman"/>
          <w:color w:val="434343"/>
          <w:kern w:val="0"/>
          <w:sz w:val="26"/>
          <w:szCs w:val="26"/>
          <w:lang w:val="en-IN" w:eastAsia="en-IN"/>
          <w14:ligatures w14:val="none"/>
        </w:rPr>
        <w:t>Create New Page Description…………..............................</w:t>
      </w:r>
      <w:r w:rsidR="00CF5F1F">
        <w:rPr>
          <w:rFonts w:ascii="Times New Roman" w:eastAsia="Times New Roman" w:hAnsi="Times New Roman" w:cs="Times New Roman"/>
          <w:color w:val="434343"/>
          <w:kern w:val="0"/>
          <w:sz w:val="26"/>
          <w:szCs w:val="26"/>
          <w:lang w:val="en-IN" w:eastAsia="en-IN"/>
          <w14:ligatures w14:val="none"/>
        </w:rPr>
        <w:t>...............................</w:t>
      </w:r>
      <w:r w:rsidR="00495B82">
        <w:rPr>
          <w:rFonts w:ascii="Times New Roman" w:eastAsia="Times New Roman" w:hAnsi="Times New Roman" w:cs="Times New Roman"/>
          <w:color w:val="434343"/>
          <w:kern w:val="0"/>
          <w:sz w:val="26"/>
          <w:szCs w:val="26"/>
          <w:lang w:val="en-IN" w:eastAsia="en-IN"/>
          <w14:ligatures w14:val="none"/>
        </w:rPr>
        <w:t xml:space="preserve"> 16</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F.R.11  Sending Message Description…………..............................</w:t>
      </w:r>
      <w:r w:rsidR="0012544A">
        <w:rPr>
          <w:rFonts w:ascii="Times New Roman" w:eastAsia="Times New Roman" w:hAnsi="Times New Roman" w:cs="Times New Roman"/>
          <w:color w:val="434343"/>
          <w:kern w:val="0"/>
          <w:sz w:val="26"/>
          <w:szCs w:val="26"/>
          <w:lang w:val="en-IN" w:eastAsia="en-IN"/>
          <w14:ligatures w14:val="none"/>
        </w:rPr>
        <w:t>...............................</w:t>
      </w:r>
      <w:r w:rsidR="00495B82">
        <w:rPr>
          <w:rFonts w:ascii="Times New Roman" w:eastAsia="Times New Roman" w:hAnsi="Times New Roman" w:cs="Times New Roman"/>
          <w:color w:val="434343"/>
          <w:kern w:val="0"/>
          <w:sz w:val="26"/>
          <w:szCs w:val="26"/>
          <w:lang w:val="en-IN" w:eastAsia="en-IN"/>
          <w14:ligatures w14:val="none"/>
        </w:rPr>
        <w:t xml:space="preserve"> 16</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lastRenderedPageBreak/>
        <w:t>F.R.12  Send Attachment Description..…………………...……...……</w:t>
      </w:r>
      <w:r w:rsidR="00CF5F1F">
        <w:rPr>
          <w:rFonts w:ascii="Times New Roman" w:eastAsia="Times New Roman" w:hAnsi="Times New Roman" w:cs="Times New Roman"/>
          <w:color w:val="434343"/>
          <w:kern w:val="0"/>
          <w:sz w:val="26"/>
          <w:szCs w:val="26"/>
          <w:lang w:val="en-IN" w:eastAsia="en-IN"/>
          <w14:ligatures w14:val="none"/>
        </w:rPr>
        <w:t>………...............</w:t>
      </w:r>
      <w:r w:rsidR="008F7F16">
        <w:rPr>
          <w:rFonts w:ascii="Times New Roman" w:eastAsia="Times New Roman" w:hAnsi="Times New Roman" w:cs="Times New Roman"/>
          <w:color w:val="434343"/>
          <w:kern w:val="0"/>
          <w:sz w:val="26"/>
          <w:szCs w:val="26"/>
          <w:lang w:val="en-IN" w:eastAsia="en-IN"/>
          <w14:ligatures w14:val="none"/>
        </w:rPr>
        <w:t xml:space="preserve"> 17</w:t>
      </w:r>
    </w:p>
    <w:p w:rsidR="0037313C" w:rsidRPr="0037313C" w:rsidRDefault="00CF5F1F"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color w:val="434343"/>
          <w:kern w:val="0"/>
          <w:sz w:val="26"/>
          <w:szCs w:val="26"/>
          <w:lang w:val="en-IN" w:eastAsia="en-IN"/>
          <w14:ligatures w14:val="none"/>
        </w:rPr>
        <w:t>F.R.13</w:t>
      </w:r>
      <w:r w:rsidR="0037313C" w:rsidRPr="0037313C">
        <w:rPr>
          <w:rFonts w:ascii="Times New Roman" w:eastAsia="Times New Roman" w:hAnsi="Times New Roman" w:cs="Times New Roman"/>
          <w:color w:val="434343"/>
          <w:kern w:val="0"/>
          <w:sz w:val="26"/>
          <w:szCs w:val="26"/>
          <w:lang w:val="en-IN" w:eastAsia="en-IN"/>
          <w14:ligatures w14:val="none"/>
        </w:rPr>
        <w:t>  Uploading Video Description.........................................................</w:t>
      </w:r>
      <w:r>
        <w:rPr>
          <w:rFonts w:ascii="Times New Roman" w:eastAsia="Times New Roman" w:hAnsi="Times New Roman" w:cs="Times New Roman"/>
          <w:color w:val="434343"/>
          <w:kern w:val="0"/>
          <w:sz w:val="26"/>
          <w:szCs w:val="26"/>
          <w:lang w:val="en-IN" w:eastAsia="en-IN"/>
          <w14:ligatures w14:val="none"/>
        </w:rPr>
        <w:t>.......................</w:t>
      </w:r>
      <w:r w:rsidR="008F7F16">
        <w:rPr>
          <w:rFonts w:ascii="Times New Roman" w:eastAsia="Times New Roman" w:hAnsi="Times New Roman" w:cs="Times New Roman"/>
          <w:color w:val="434343"/>
          <w:kern w:val="0"/>
          <w:sz w:val="26"/>
          <w:szCs w:val="26"/>
          <w:lang w:val="en-IN" w:eastAsia="en-IN"/>
          <w14:ligatures w14:val="none"/>
        </w:rPr>
        <w:t>17</w:t>
      </w:r>
    </w:p>
    <w:p w:rsidR="0037313C" w:rsidRPr="0037313C" w:rsidRDefault="00CF5F1F"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color w:val="434343"/>
          <w:kern w:val="0"/>
          <w:sz w:val="26"/>
          <w:szCs w:val="26"/>
          <w:lang w:val="en-IN" w:eastAsia="en-IN"/>
          <w14:ligatures w14:val="none"/>
        </w:rPr>
        <w:t>F.R.14</w:t>
      </w:r>
      <w:r w:rsidR="0037313C" w:rsidRPr="0037313C">
        <w:rPr>
          <w:rFonts w:ascii="Times New Roman" w:eastAsia="Times New Roman" w:hAnsi="Times New Roman" w:cs="Times New Roman"/>
          <w:color w:val="434343"/>
          <w:kern w:val="0"/>
          <w:sz w:val="26"/>
          <w:szCs w:val="26"/>
          <w:lang w:val="en-IN" w:eastAsia="en-IN"/>
          <w14:ligatures w14:val="none"/>
        </w:rPr>
        <w:t>  Notes Description…………..............................................................</w:t>
      </w:r>
      <w:r>
        <w:rPr>
          <w:rFonts w:ascii="Times New Roman" w:eastAsia="Times New Roman" w:hAnsi="Times New Roman" w:cs="Times New Roman"/>
          <w:color w:val="434343"/>
          <w:kern w:val="0"/>
          <w:sz w:val="26"/>
          <w:szCs w:val="26"/>
          <w:lang w:val="en-IN" w:eastAsia="en-IN"/>
          <w14:ligatures w14:val="none"/>
        </w:rPr>
        <w:t>...............</w:t>
      </w:r>
      <w:r w:rsidR="008F7F16">
        <w:rPr>
          <w:rFonts w:ascii="Times New Roman" w:eastAsia="Times New Roman" w:hAnsi="Times New Roman" w:cs="Times New Roman"/>
          <w:color w:val="434343"/>
          <w:kern w:val="0"/>
          <w:sz w:val="26"/>
          <w:szCs w:val="26"/>
          <w:lang w:val="en-IN" w:eastAsia="en-IN"/>
          <w14:ligatures w14:val="none"/>
        </w:rPr>
        <w:t>.....17</w:t>
      </w:r>
    </w:p>
    <w:p w:rsidR="0037313C" w:rsidRPr="0037313C" w:rsidRDefault="00CF5F1F"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color w:val="434343"/>
          <w:kern w:val="0"/>
          <w:sz w:val="26"/>
          <w:szCs w:val="26"/>
          <w:lang w:val="en-IN" w:eastAsia="en-IN"/>
          <w14:ligatures w14:val="none"/>
        </w:rPr>
        <w:t>F.R.15</w:t>
      </w:r>
      <w:r w:rsidR="0037313C" w:rsidRPr="0037313C">
        <w:rPr>
          <w:rFonts w:ascii="Times New Roman" w:eastAsia="Times New Roman" w:hAnsi="Times New Roman" w:cs="Times New Roman"/>
          <w:color w:val="434343"/>
          <w:kern w:val="0"/>
          <w:sz w:val="26"/>
          <w:szCs w:val="26"/>
          <w:lang w:val="en-IN" w:eastAsia="en-IN"/>
          <w14:ligatures w14:val="none"/>
        </w:rPr>
        <w:t>  Videos Description...........................................................................</w:t>
      </w:r>
      <w:r>
        <w:rPr>
          <w:rFonts w:ascii="Times New Roman" w:eastAsia="Times New Roman" w:hAnsi="Times New Roman" w:cs="Times New Roman"/>
          <w:color w:val="434343"/>
          <w:kern w:val="0"/>
          <w:sz w:val="26"/>
          <w:szCs w:val="26"/>
          <w:lang w:val="en-IN" w:eastAsia="en-IN"/>
          <w14:ligatures w14:val="none"/>
        </w:rPr>
        <w:t>...................</w:t>
      </w:r>
      <w:r w:rsidR="008F7F16">
        <w:rPr>
          <w:rFonts w:ascii="Times New Roman" w:eastAsia="Times New Roman" w:hAnsi="Times New Roman" w:cs="Times New Roman"/>
          <w:color w:val="434343"/>
          <w:kern w:val="0"/>
          <w:sz w:val="26"/>
          <w:szCs w:val="26"/>
          <w:lang w:val="en-IN" w:eastAsia="en-IN"/>
          <w14:ligatures w14:val="none"/>
        </w:rPr>
        <w:t>..17</w:t>
      </w:r>
    </w:p>
    <w:p w:rsidR="0037313C" w:rsidRPr="0037313C" w:rsidRDefault="00CF5F1F"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color w:val="434343"/>
          <w:kern w:val="0"/>
          <w:sz w:val="26"/>
          <w:szCs w:val="26"/>
          <w:lang w:val="en-IN" w:eastAsia="en-IN"/>
          <w14:ligatures w14:val="none"/>
        </w:rPr>
        <w:t>F.R.16</w:t>
      </w:r>
      <w:r w:rsidR="0037313C" w:rsidRPr="0037313C">
        <w:rPr>
          <w:rFonts w:ascii="Times New Roman" w:eastAsia="Times New Roman" w:hAnsi="Times New Roman" w:cs="Times New Roman"/>
          <w:color w:val="434343"/>
          <w:kern w:val="0"/>
          <w:sz w:val="26"/>
          <w:szCs w:val="26"/>
          <w:lang w:val="en-IN" w:eastAsia="en-IN"/>
          <w14:ligatures w14:val="none"/>
        </w:rPr>
        <w:t xml:space="preserve">   Notification Description…………................................................................</w:t>
      </w:r>
      <w:r>
        <w:rPr>
          <w:rFonts w:ascii="Times New Roman" w:eastAsia="Times New Roman" w:hAnsi="Times New Roman" w:cs="Times New Roman"/>
          <w:color w:val="434343"/>
          <w:kern w:val="0"/>
          <w:sz w:val="26"/>
          <w:szCs w:val="26"/>
          <w:lang w:val="en-IN" w:eastAsia="en-IN"/>
          <w14:ligatures w14:val="none"/>
        </w:rPr>
        <w:t>.....</w:t>
      </w:r>
      <w:r w:rsidR="008F7F16">
        <w:rPr>
          <w:rFonts w:ascii="Times New Roman" w:eastAsia="Times New Roman" w:hAnsi="Times New Roman" w:cs="Times New Roman"/>
          <w:color w:val="434343"/>
          <w:kern w:val="0"/>
          <w:sz w:val="26"/>
          <w:szCs w:val="26"/>
          <w:lang w:val="en-IN" w:eastAsia="en-IN"/>
          <w14:ligatures w14:val="none"/>
        </w:rPr>
        <w:t>..18</w:t>
      </w:r>
    </w:p>
    <w:p w:rsidR="0037313C" w:rsidRPr="0037313C" w:rsidRDefault="00CF5F1F"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color w:val="434343"/>
          <w:kern w:val="0"/>
          <w:sz w:val="26"/>
          <w:szCs w:val="26"/>
          <w:lang w:val="en-IN" w:eastAsia="en-IN"/>
          <w14:ligatures w14:val="none"/>
        </w:rPr>
        <w:t>F.R.17</w:t>
      </w:r>
      <w:r w:rsidR="0037313C" w:rsidRPr="0037313C">
        <w:rPr>
          <w:rFonts w:ascii="Times New Roman" w:eastAsia="Times New Roman" w:hAnsi="Times New Roman" w:cs="Times New Roman"/>
          <w:color w:val="434343"/>
          <w:kern w:val="0"/>
          <w:sz w:val="26"/>
          <w:szCs w:val="26"/>
          <w:lang w:val="en-IN" w:eastAsia="en-IN"/>
          <w14:ligatures w14:val="none"/>
        </w:rPr>
        <w:t xml:space="preserve">   Update Profile Description………….........................................................</w:t>
      </w:r>
      <w:r>
        <w:rPr>
          <w:rFonts w:ascii="Times New Roman" w:eastAsia="Times New Roman" w:hAnsi="Times New Roman" w:cs="Times New Roman"/>
          <w:color w:val="434343"/>
          <w:kern w:val="0"/>
          <w:sz w:val="26"/>
          <w:szCs w:val="26"/>
          <w:lang w:val="en-IN" w:eastAsia="en-IN"/>
          <w14:ligatures w14:val="none"/>
        </w:rPr>
        <w:t>......</w:t>
      </w:r>
      <w:r w:rsidR="008F7F16">
        <w:rPr>
          <w:rFonts w:ascii="Times New Roman" w:eastAsia="Times New Roman" w:hAnsi="Times New Roman" w:cs="Times New Roman"/>
          <w:color w:val="434343"/>
          <w:kern w:val="0"/>
          <w:sz w:val="26"/>
          <w:szCs w:val="26"/>
          <w:lang w:val="en-IN" w:eastAsia="en-IN"/>
          <w14:ligatures w14:val="none"/>
        </w:rPr>
        <w:t>....18</w:t>
      </w:r>
    </w:p>
    <w:p w:rsidR="0037313C" w:rsidRPr="0037313C" w:rsidRDefault="00CF5F1F"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color w:val="434343"/>
          <w:kern w:val="0"/>
          <w:sz w:val="26"/>
          <w:szCs w:val="26"/>
          <w:lang w:val="en-IN" w:eastAsia="en-IN"/>
          <w14:ligatures w14:val="none"/>
        </w:rPr>
        <w:t>F.R.18</w:t>
      </w:r>
      <w:r w:rsidR="00731DDA">
        <w:rPr>
          <w:rFonts w:ascii="Times New Roman" w:eastAsia="Times New Roman" w:hAnsi="Times New Roman" w:cs="Times New Roman"/>
          <w:color w:val="434343"/>
          <w:kern w:val="0"/>
          <w:sz w:val="26"/>
          <w:szCs w:val="26"/>
          <w:lang w:val="en-IN" w:eastAsia="en-IN"/>
          <w14:ligatures w14:val="none"/>
        </w:rPr>
        <w:t>  Create a</w:t>
      </w:r>
      <w:r w:rsidR="0037313C" w:rsidRPr="0037313C">
        <w:rPr>
          <w:rFonts w:ascii="Times New Roman" w:eastAsia="Times New Roman" w:hAnsi="Times New Roman" w:cs="Times New Roman"/>
          <w:color w:val="434343"/>
          <w:kern w:val="0"/>
          <w:sz w:val="26"/>
          <w:szCs w:val="26"/>
          <w:lang w:val="en-IN" w:eastAsia="en-IN"/>
          <w14:ligatures w14:val="none"/>
        </w:rPr>
        <w:t>n Event Description……………………………………………</w:t>
      </w:r>
      <w:r>
        <w:rPr>
          <w:rFonts w:ascii="Times New Roman" w:eastAsia="Times New Roman" w:hAnsi="Times New Roman" w:cs="Times New Roman"/>
          <w:color w:val="434343"/>
          <w:kern w:val="0"/>
          <w:sz w:val="26"/>
          <w:szCs w:val="26"/>
          <w:lang w:val="en-IN" w:eastAsia="en-IN"/>
          <w14:ligatures w14:val="none"/>
        </w:rPr>
        <w:t>….</w:t>
      </w:r>
      <w:r w:rsidR="008F7F16">
        <w:rPr>
          <w:rFonts w:ascii="Times New Roman" w:eastAsia="Times New Roman" w:hAnsi="Times New Roman" w:cs="Times New Roman"/>
          <w:color w:val="434343"/>
          <w:kern w:val="0"/>
          <w:sz w:val="26"/>
          <w:szCs w:val="26"/>
          <w:lang w:val="en-IN" w:eastAsia="en-IN"/>
          <w14:ligatures w14:val="none"/>
        </w:rPr>
        <w:t>…....19</w:t>
      </w:r>
    </w:p>
    <w:p w:rsidR="0037313C" w:rsidRPr="0037313C" w:rsidRDefault="00CF5F1F"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color w:val="434343"/>
          <w:kern w:val="0"/>
          <w:sz w:val="26"/>
          <w:szCs w:val="26"/>
          <w:lang w:val="en-IN" w:eastAsia="en-IN"/>
          <w14:ligatures w14:val="none"/>
        </w:rPr>
        <w:t>F.R.19</w:t>
      </w:r>
      <w:r w:rsidR="0037313C" w:rsidRPr="0037313C">
        <w:rPr>
          <w:rFonts w:ascii="Times New Roman" w:eastAsia="Times New Roman" w:hAnsi="Times New Roman" w:cs="Times New Roman"/>
          <w:color w:val="434343"/>
          <w:kern w:val="0"/>
          <w:sz w:val="26"/>
          <w:szCs w:val="26"/>
          <w:lang w:val="en-IN" w:eastAsia="en-IN"/>
          <w14:ligatures w14:val="none"/>
        </w:rPr>
        <w:t xml:space="preserve"> Privacy Setting Description………………………………………………</w:t>
      </w:r>
      <w:r>
        <w:rPr>
          <w:rFonts w:ascii="Times New Roman" w:eastAsia="Times New Roman" w:hAnsi="Times New Roman" w:cs="Times New Roman"/>
          <w:color w:val="434343"/>
          <w:kern w:val="0"/>
          <w:sz w:val="26"/>
          <w:szCs w:val="26"/>
          <w:lang w:val="en-IN" w:eastAsia="en-IN"/>
          <w14:ligatures w14:val="none"/>
        </w:rPr>
        <w:t>……</w:t>
      </w:r>
      <w:r w:rsidR="008F7F16">
        <w:rPr>
          <w:rFonts w:ascii="Times New Roman" w:eastAsia="Times New Roman" w:hAnsi="Times New Roman" w:cs="Times New Roman"/>
          <w:color w:val="434343"/>
          <w:kern w:val="0"/>
          <w:sz w:val="26"/>
          <w:szCs w:val="26"/>
          <w:lang w:val="en-IN" w:eastAsia="en-IN"/>
          <w14:ligatures w14:val="none"/>
        </w:rPr>
        <w:t>…19</w:t>
      </w:r>
    </w:p>
    <w:p w:rsidR="0037313C" w:rsidRPr="0037313C" w:rsidRDefault="00CF5F1F"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color w:val="434343"/>
          <w:kern w:val="0"/>
          <w:sz w:val="26"/>
          <w:szCs w:val="26"/>
          <w:lang w:val="en-IN" w:eastAsia="en-IN"/>
          <w14:ligatures w14:val="none"/>
        </w:rPr>
        <w:t>F.R.20</w:t>
      </w:r>
      <w:r w:rsidR="0037313C" w:rsidRPr="0037313C">
        <w:rPr>
          <w:rFonts w:ascii="Times New Roman" w:eastAsia="Times New Roman" w:hAnsi="Times New Roman" w:cs="Times New Roman"/>
          <w:color w:val="434343"/>
          <w:kern w:val="0"/>
          <w:sz w:val="26"/>
          <w:szCs w:val="26"/>
          <w:lang w:val="en-IN" w:eastAsia="en-IN"/>
          <w14:ligatures w14:val="none"/>
        </w:rPr>
        <w:t xml:space="preserve"> Discussion Fo</w:t>
      </w:r>
      <w:r>
        <w:rPr>
          <w:rFonts w:ascii="Times New Roman" w:eastAsia="Times New Roman" w:hAnsi="Times New Roman" w:cs="Times New Roman"/>
          <w:color w:val="434343"/>
          <w:kern w:val="0"/>
          <w:sz w:val="26"/>
          <w:szCs w:val="26"/>
          <w:lang w:val="en-IN" w:eastAsia="en-IN"/>
          <w14:ligatures w14:val="none"/>
        </w:rPr>
        <w:t>rum Description……………………………………………....</w:t>
      </w:r>
      <w:r w:rsidR="00F95E28">
        <w:rPr>
          <w:rFonts w:ascii="Times New Roman" w:eastAsia="Times New Roman" w:hAnsi="Times New Roman" w:cs="Times New Roman"/>
          <w:color w:val="434343"/>
          <w:kern w:val="0"/>
          <w:sz w:val="26"/>
          <w:szCs w:val="26"/>
          <w:lang w:val="en-IN" w:eastAsia="en-IN"/>
          <w14:ligatures w14:val="none"/>
        </w:rPr>
        <w:t>…....19</w:t>
      </w:r>
    </w:p>
    <w:p w:rsidR="0037313C" w:rsidRPr="0037313C" w:rsidRDefault="00CF5F1F"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color w:val="434343"/>
          <w:kern w:val="0"/>
          <w:sz w:val="26"/>
          <w:szCs w:val="26"/>
          <w:lang w:val="en-IN" w:eastAsia="en-IN"/>
          <w14:ligatures w14:val="none"/>
        </w:rPr>
        <w:t>F.R.21</w:t>
      </w:r>
      <w:r w:rsidR="0037313C" w:rsidRPr="0037313C">
        <w:rPr>
          <w:rFonts w:ascii="Times New Roman" w:eastAsia="Times New Roman" w:hAnsi="Times New Roman" w:cs="Times New Roman"/>
          <w:color w:val="434343"/>
          <w:kern w:val="0"/>
          <w:sz w:val="26"/>
          <w:szCs w:val="26"/>
          <w:lang w:val="en-IN" w:eastAsia="en-IN"/>
          <w14:ligatures w14:val="none"/>
        </w:rPr>
        <w:t xml:space="preserve"> Nearby Event Description………………………………………………</w:t>
      </w:r>
      <w:r>
        <w:rPr>
          <w:rFonts w:ascii="Times New Roman" w:eastAsia="Times New Roman" w:hAnsi="Times New Roman" w:cs="Times New Roman"/>
          <w:color w:val="434343"/>
          <w:kern w:val="0"/>
          <w:sz w:val="26"/>
          <w:szCs w:val="26"/>
          <w:lang w:val="en-IN" w:eastAsia="en-IN"/>
          <w14:ligatures w14:val="none"/>
        </w:rPr>
        <w:t>…..…</w:t>
      </w:r>
      <w:r w:rsidR="00F95E28">
        <w:rPr>
          <w:rFonts w:ascii="Times New Roman" w:eastAsia="Times New Roman" w:hAnsi="Times New Roman" w:cs="Times New Roman"/>
          <w:color w:val="434343"/>
          <w:kern w:val="0"/>
          <w:sz w:val="26"/>
          <w:szCs w:val="26"/>
          <w:lang w:val="en-IN" w:eastAsia="en-IN"/>
          <w14:ligatures w14:val="none"/>
        </w:rPr>
        <w:t>….20</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xml:space="preserve">7.2.  Non Functional </w:t>
      </w:r>
      <w:r w:rsidR="00CF5F1F">
        <w:rPr>
          <w:rFonts w:ascii="Times New Roman" w:eastAsia="Times New Roman" w:hAnsi="Times New Roman" w:cs="Times New Roman"/>
          <w:color w:val="434343"/>
          <w:kern w:val="0"/>
          <w:sz w:val="26"/>
          <w:szCs w:val="26"/>
          <w:lang w:val="en-IN" w:eastAsia="en-IN"/>
          <w14:ligatures w14:val="none"/>
        </w:rPr>
        <w:t>Requirements………………………………………………….....</w:t>
      </w:r>
      <w:r w:rsidR="00172DA0">
        <w:rPr>
          <w:rFonts w:ascii="Times New Roman" w:eastAsia="Times New Roman" w:hAnsi="Times New Roman" w:cs="Times New Roman"/>
          <w:color w:val="434343"/>
          <w:kern w:val="0"/>
          <w:sz w:val="26"/>
          <w:szCs w:val="26"/>
          <w:lang w:val="en-IN" w:eastAsia="en-IN"/>
          <w14:ligatures w14:val="none"/>
        </w:rPr>
        <w:t>...</w:t>
      </w:r>
      <w:r w:rsidR="00F95E28">
        <w:rPr>
          <w:rFonts w:ascii="Times New Roman" w:eastAsia="Times New Roman" w:hAnsi="Times New Roman" w:cs="Times New Roman"/>
          <w:color w:val="434343"/>
          <w:kern w:val="0"/>
          <w:sz w:val="26"/>
          <w:szCs w:val="26"/>
          <w:lang w:val="en-IN" w:eastAsia="en-IN"/>
          <w14:ligatures w14:val="none"/>
        </w:rPr>
        <w:t>21</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8. Gantt Chart………</w:t>
      </w:r>
      <w:r w:rsidR="00CF5F1F">
        <w:rPr>
          <w:rFonts w:ascii="Times New Roman" w:eastAsia="Times New Roman" w:hAnsi="Times New Roman" w:cs="Times New Roman"/>
          <w:color w:val="434343"/>
          <w:kern w:val="0"/>
          <w:sz w:val="26"/>
          <w:szCs w:val="26"/>
          <w:lang w:val="en-IN" w:eastAsia="en-IN"/>
          <w14:ligatures w14:val="none"/>
        </w:rPr>
        <w:t>………………………………………………………...…………..</w:t>
      </w:r>
      <w:r w:rsidR="00172DA0">
        <w:rPr>
          <w:rFonts w:ascii="Times New Roman" w:eastAsia="Times New Roman" w:hAnsi="Times New Roman" w:cs="Times New Roman"/>
          <w:color w:val="434343"/>
          <w:kern w:val="0"/>
          <w:sz w:val="26"/>
          <w:szCs w:val="26"/>
          <w:lang w:val="en-IN" w:eastAsia="en-IN"/>
          <w14:ligatures w14:val="none"/>
        </w:rPr>
        <w:t>23</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kern w:val="0"/>
          <w:sz w:val="24"/>
          <w:szCs w:val="24"/>
          <w:lang w:val="en-IN" w:eastAsia="en-IN"/>
          <w14:ligatures w14:val="none"/>
        </w:rPr>
        <w:br/>
      </w:r>
      <w:r w:rsidRPr="0037313C">
        <w:rPr>
          <w:rFonts w:ascii="Times New Roman" w:eastAsia="Times New Roman" w:hAnsi="Times New Roman" w:cs="Times New Roman"/>
          <w:kern w:val="0"/>
          <w:sz w:val="24"/>
          <w:szCs w:val="24"/>
          <w:lang w:val="en-IN" w:eastAsia="en-IN"/>
          <w14:ligatures w14:val="none"/>
        </w:rPr>
        <w:br/>
      </w:r>
    </w:p>
    <w:p w:rsidR="0037313C" w:rsidRDefault="0037313C"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37313C" w:rsidRDefault="0037313C"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37313C" w:rsidRDefault="0037313C"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37313C" w:rsidRDefault="0037313C"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37313C" w:rsidRDefault="0037313C"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37313C" w:rsidRDefault="0037313C"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37313C" w:rsidRDefault="0037313C"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37313C" w:rsidRDefault="0037313C"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37313C" w:rsidRDefault="0037313C"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37313C" w:rsidRDefault="0037313C"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37313C" w:rsidRDefault="0037313C"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37313C" w:rsidRDefault="0037313C"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37313C" w:rsidRDefault="0037313C"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37313C" w:rsidRDefault="0037313C"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37313C" w:rsidRDefault="0037313C"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D92A50" w:rsidRDefault="00D92A50"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u w:val="single"/>
          <w:lang w:val="en-IN" w:eastAsia="en-IN"/>
          <w14:ligatures w14:val="none"/>
        </w:rPr>
        <w:lastRenderedPageBreak/>
        <w:t>1.INTRODUCTION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This document is prepared in order to determine a software requirement specification for the  app  H.O.B.B.I.T . This is a social network platform on which people can join different clubs of their interest, share videos and photos ,send and receive messages , comment and like on the posts,attend events  etc. on the basis of their interests . In addition to these advanced system features  that are described elaborately there are more interactive features which also make use of the app easier for non - techno savvy users.</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u w:val="single"/>
          <w:lang w:val="en-IN" w:eastAsia="en-IN"/>
          <w14:ligatures w14:val="none"/>
        </w:rPr>
        <w:t>1.1 PURPOSE</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xml:space="preserve">The SRS is REQUIRED to evolve as the development of the software product processes. The main aim of this document is to provide us with a complete description about how H.O.B.B.I.T , the social network system app  can be developed. This document is made to provide information about what the software product is and what its functionalities are to do with client interface  and establish an agreement between people with similar interests. </w:t>
      </w:r>
      <w:r w:rsidRPr="0037313C">
        <w:rPr>
          <w:rFonts w:ascii="Times New Roman" w:eastAsia="Times New Roman" w:hAnsi="Times New Roman" w:cs="Times New Roman"/>
          <w:color w:val="434343"/>
          <w:kern w:val="0"/>
          <w:sz w:val="26"/>
          <w:szCs w:val="26"/>
          <w:shd w:val="clear" w:color="auto" w:fill="FFFFFF"/>
          <w:lang w:val="en-IN" w:eastAsia="en-IN"/>
          <w14:ligatures w14:val="none"/>
        </w:rPr>
        <w:t>To protect user privacy, this app has controls that allow users to choose who can view their profile, contact them, add them to their list of contacts and so on.</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u w:val="single"/>
          <w:lang w:val="en-IN" w:eastAsia="en-IN"/>
          <w14:ligatures w14:val="none"/>
        </w:rPr>
        <w:t> 1.2 SCOPE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xml:space="preserve">The name of the </w:t>
      </w:r>
      <w:r>
        <w:rPr>
          <w:rFonts w:ascii="Times New Roman" w:eastAsia="Times New Roman" w:hAnsi="Times New Roman" w:cs="Times New Roman"/>
          <w:color w:val="434343"/>
          <w:kern w:val="0"/>
          <w:sz w:val="26"/>
          <w:szCs w:val="26"/>
          <w:lang w:val="en-IN" w:eastAsia="en-IN"/>
          <w14:ligatures w14:val="none"/>
        </w:rPr>
        <w:t>software product is H.O.B.B.I.T</w:t>
      </w:r>
      <w:r w:rsidRPr="0037313C">
        <w:rPr>
          <w:rFonts w:ascii="Times New Roman" w:eastAsia="Times New Roman" w:hAnsi="Times New Roman" w:cs="Times New Roman"/>
          <w:color w:val="434343"/>
          <w:kern w:val="0"/>
          <w:sz w:val="26"/>
          <w:szCs w:val="26"/>
          <w:lang w:val="en-IN" w:eastAsia="en-IN"/>
          <w14:ligatures w14:val="none"/>
        </w:rPr>
        <w:t>.It is a social networking site  that connects people via a digital platform. The aim of our app is to provide information to the users about the events and the people whom they apprehend. The users of H.O.B.B.I.T can add friends, share videos, upload photos, comment on the posts, chat and stay updated. Moreover, people can create social groups for such as university clubs, football clubs or for social awareness. People can be informed about the events by the help of these groups or their friends using a calendar.</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u w:val="single"/>
          <w:shd w:val="clear" w:color="auto" w:fill="FFFFFF"/>
          <w:lang w:val="en-IN" w:eastAsia="en-IN"/>
          <w14:ligatures w14:val="none"/>
        </w:rPr>
        <w:t>1.3 INTENDED AUDIENCE</w:t>
      </w:r>
    </w:p>
    <w:p w:rsid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shd w:val="clear" w:color="auto" w:fill="FFFFFF"/>
          <w:lang w:val="en-IN" w:eastAsia="en-IN"/>
          <w14:ligatures w14:val="none"/>
        </w:rPr>
        <w:t>This document is meant for a varied set of audiences. This document serves as a contract agreement with developer. The document is intended for the software developer authorities, the design team, developers, project manager, team leads, supervisors, security analysts, testing team and the QA team to better understand the system necessities , Knowledge and understanding of UML diagrams is also needed.</w:t>
      </w:r>
    </w:p>
    <w:p w:rsid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CF5F1F" w:rsidRDefault="00CF5F1F"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CF5F1F" w:rsidRDefault="00CF5F1F"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u w:val="single"/>
          <w:lang w:val="en-IN" w:eastAsia="en-IN"/>
          <w14:ligatures w14:val="none"/>
        </w:rPr>
        <w:lastRenderedPageBreak/>
        <w:t>1.4 DEFINITIONS, ACRONYMS AND ABBREVIATIONS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When the user logins into the app, they’ll see their home page, which is called as “News Feed” that offers users to envision what their friends have shared in the form of stories and posts . Moreover, the user will see the eve</w:t>
      </w:r>
      <w:r>
        <w:rPr>
          <w:rFonts w:ascii="Times New Roman" w:eastAsia="Times New Roman" w:hAnsi="Times New Roman" w:cs="Times New Roman"/>
          <w:color w:val="434343"/>
          <w:kern w:val="0"/>
          <w:sz w:val="26"/>
          <w:szCs w:val="26"/>
          <w:lang w:val="en-IN" w:eastAsia="en-IN"/>
          <w14:ligatures w14:val="none"/>
        </w:rPr>
        <w:t>nt invites and calendar updates</w:t>
      </w:r>
      <w:r w:rsidRPr="0037313C">
        <w:rPr>
          <w:rFonts w:ascii="Times New Roman" w:eastAsia="Times New Roman" w:hAnsi="Times New Roman" w:cs="Times New Roman"/>
          <w:color w:val="434343"/>
          <w:kern w:val="0"/>
          <w:sz w:val="26"/>
          <w:szCs w:val="26"/>
          <w:lang w:val="en-IN" w:eastAsia="en-IN"/>
          <w14:ligatures w14:val="none"/>
        </w:rPr>
        <w:t>. Therefore, News Feed is that main page which combines daily friend interactions.</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u w:val="single"/>
          <w:lang w:val="en-IN" w:eastAsia="en-IN"/>
          <w14:ligatures w14:val="none"/>
        </w:rPr>
        <w:t>1.5 ADVANTAGES</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The advantages of this app is to bring peo</w:t>
      </w:r>
      <w:r>
        <w:rPr>
          <w:rFonts w:ascii="Times New Roman" w:eastAsia="Times New Roman" w:hAnsi="Times New Roman" w:cs="Times New Roman"/>
          <w:color w:val="434343"/>
          <w:kern w:val="0"/>
          <w:sz w:val="26"/>
          <w:szCs w:val="26"/>
          <w:lang w:val="en-IN" w:eastAsia="en-IN"/>
          <w14:ligatures w14:val="none"/>
        </w:rPr>
        <w:t>ple of similar interests closer</w:t>
      </w:r>
      <w:r w:rsidRPr="0037313C">
        <w:rPr>
          <w:rFonts w:ascii="Times New Roman" w:eastAsia="Times New Roman" w:hAnsi="Times New Roman" w:cs="Times New Roman"/>
          <w:color w:val="434343"/>
          <w:kern w:val="0"/>
          <w:sz w:val="26"/>
          <w:szCs w:val="26"/>
          <w:lang w:val="en-IN" w:eastAsia="en-IN"/>
          <w14:ligatures w14:val="none"/>
        </w:rPr>
        <w:t>.Usually , users of a particular  geographical location may be interested in similar activities and hobbies but are unable to connect due to various factors . Therefore, to make the people of varied interests come closer, this app helps to join in and make the world a happier and closer place . Moreover, this kind of app helps people who have recently located to find and make new friends.</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u w:val="single"/>
          <w:lang w:val="en-IN" w:eastAsia="en-IN"/>
          <w14:ligatures w14:val="none"/>
        </w:rPr>
        <w:t>1.6 REFERENCES</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IEEE SRS Format.</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TGMC-2008 Sample Synopsis Format.</w:t>
      </w:r>
    </w:p>
    <w:p w:rsidR="0037313C" w:rsidRDefault="0037313C" w:rsidP="00CF5F1F">
      <w:pPr>
        <w:spacing w:before="0" w:line="360" w:lineRule="auto"/>
        <w:ind w:left="0" w:right="0"/>
        <w:jc w:val="both"/>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w:t>
      </w:r>
    </w:p>
    <w:p w:rsidR="00CF5F1F" w:rsidRDefault="00CF5F1F"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u w:val="single"/>
          <w:lang w:val="en-IN" w:eastAsia="en-IN"/>
          <w14:ligatures w14:val="none"/>
        </w:rPr>
        <w:t>2. OVERALL DESCRIPTION</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In this section, background information about what sort of requirements the system ought to have will be provided briefly.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u w:val="single"/>
          <w:lang w:val="en-IN" w:eastAsia="en-IN"/>
          <w14:ligatures w14:val="none"/>
        </w:rPr>
        <w:t>2.1 PRODUCT PERSPECTIVE</w:t>
      </w:r>
      <w:r w:rsidRPr="0037313C">
        <w:rPr>
          <w:rFonts w:ascii="Times New Roman" w:eastAsia="Times New Roman" w:hAnsi="Times New Roman" w:cs="Times New Roman"/>
          <w:color w:val="434343"/>
          <w:kern w:val="0"/>
          <w:sz w:val="26"/>
          <w:szCs w:val="26"/>
          <w:lang w:val="en-IN" w:eastAsia="en-IN"/>
          <w14:ligatures w14:val="none"/>
        </w:rPr>
        <w:t> </w:t>
      </w:r>
    </w:p>
    <w:p w:rsid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Hobbit is an independent and university centric social network app. Every person can use it online. The Hobbit is not a part of a larger system. People having varied interests can connect to it and exchange information with other people. In order to control the contents of the sharing and comments done by other people, Hobbit has also a control mechanism. People can deliver their complaints about any part of the Hobbit to the “Hobbit Administrators”. Then, “Hobbit Administrators” might take appropriate actions according to the complained situation which is against the rules. </w:t>
      </w:r>
    </w:p>
    <w:p w:rsid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CF5F1F" w:rsidRDefault="00CF5F1F"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u w:val="single"/>
          <w:lang w:val="en-IN" w:eastAsia="en-IN"/>
          <w14:ligatures w14:val="none"/>
        </w:rPr>
        <w:lastRenderedPageBreak/>
        <w:t>2.2 PRODUCT FUNCTIONS</w:t>
      </w:r>
      <w:r w:rsidRPr="0037313C">
        <w:rPr>
          <w:rFonts w:ascii="Times New Roman" w:eastAsia="Times New Roman" w:hAnsi="Times New Roman" w:cs="Times New Roman"/>
          <w:color w:val="434343"/>
          <w:kern w:val="0"/>
          <w:sz w:val="26"/>
          <w:szCs w:val="26"/>
          <w:u w:val="single"/>
          <w:lang w:val="en-IN" w:eastAsia="en-IN"/>
          <w14:ligatures w14:val="none"/>
        </w:rPr>
        <w:t>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Hobbit is an independent and university centric social network app. Every person can use it online. The Hobbit is not a part of a larger system. People having varied interests can connect to it and exchange information with other people. In order to control the contents of the sharing and comments done by other people, Hobbit has also a control mechanism. People can deliver their complaints about any part of the Hobbit to the “Hobbit Administrators”. Then, “Hobbit Administrators” might take appropriate actions according to the complained situation which is against the rules.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u w:val="single"/>
          <w:lang w:val="en-IN" w:eastAsia="en-IN"/>
          <w14:ligatures w14:val="none"/>
        </w:rPr>
        <w:t>2.3 USER CHARACTERISTICS</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Hobbit doesn’t need any specific computer knowledge to use except at the developers end. Users can be from 18 - 80 years of age from any gender or specialization of education in the university. On the other hand, administrators and potential developers requires a high level of expertise to understand web technologies.</w:t>
      </w:r>
    </w:p>
    <w:p w:rsidR="0037313C" w:rsidRDefault="0037313C"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u w:val="single"/>
          <w:lang w:val="en-IN" w:eastAsia="en-IN"/>
          <w14:ligatures w14:val="none"/>
        </w:rPr>
        <w:t>2.4 CONSTRAINTS</w:t>
      </w:r>
      <w:r w:rsidRPr="0037313C">
        <w:rPr>
          <w:rFonts w:ascii="Times New Roman" w:eastAsia="Times New Roman" w:hAnsi="Times New Roman" w:cs="Times New Roman"/>
          <w:color w:val="434343"/>
          <w:kern w:val="0"/>
          <w:sz w:val="26"/>
          <w:szCs w:val="26"/>
          <w:u w:val="single"/>
          <w:lang w:val="en-IN" w:eastAsia="en-IN"/>
          <w14:ligatures w14:val="none"/>
        </w:rPr>
        <w:t> </w:t>
      </w:r>
    </w:p>
    <w:p w:rsidR="00CF5F1F" w:rsidRDefault="0037313C" w:rsidP="00CF5F1F">
      <w:pPr>
        <w:spacing w:before="0" w:line="360" w:lineRule="auto"/>
        <w:ind w:left="0" w:right="0"/>
        <w:jc w:val="both"/>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xml:space="preserve">Being a social network app, the software ought to ensure the safety of information given by the user and provide some privacy settings options to prioritise  and manage the user data and in addition limits its scope. Firstly, Hobbit provides individuals the right to choose the category of people who will be able to view their shared items. Some users might not want the access of some individuals to their shared items and information. If this is the case, users can set their privacy settings to prevent some people’s access to their information. Secondly,the unwanted users can also be restricted to access of the information by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xml:space="preserve">enabling the block </w:t>
      </w:r>
      <w:r w:rsidR="00CF5F1F" w:rsidRPr="0037313C">
        <w:rPr>
          <w:rFonts w:ascii="Times New Roman" w:eastAsia="Times New Roman" w:hAnsi="Times New Roman" w:cs="Times New Roman"/>
          <w:color w:val="434343"/>
          <w:kern w:val="0"/>
          <w:sz w:val="26"/>
          <w:szCs w:val="26"/>
          <w:lang w:val="en-IN" w:eastAsia="en-IN"/>
          <w14:ligatures w14:val="none"/>
        </w:rPr>
        <w:t xml:space="preserve">feature. </w:t>
      </w:r>
      <w:r w:rsidRPr="0037313C">
        <w:rPr>
          <w:rFonts w:ascii="Times New Roman" w:eastAsia="Times New Roman" w:hAnsi="Times New Roman" w:cs="Times New Roman"/>
          <w:color w:val="434343"/>
          <w:kern w:val="0"/>
          <w:sz w:val="26"/>
          <w:szCs w:val="26"/>
          <w:lang w:val="en-IN" w:eastAsia="en-IN"/>
          <w14:ligatures w14:val="none"/>
        </w:rPr>
        <w:t>Third, Hobbit cannot sell the data bits of the users to organizations or persons outside the university.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D92A50">
      <w:pPr>
        <w:spacing w:before="0" w:line="360" w:lineRule="auto"/>
        <w:ind w:left="0" w:right="0"/>
        <w:jc w:val="center"/>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noProof/>
          <w:color w:val="434343"/>
          <w:kern w:val="0"/>
          <w:sz w:val="26"/>
          <w:szCs w:val="26"/>
          <w:bdr w:val="none" w:sz="0" w:space="0" w:color="auto" w:frame="1"/>
          <w:lang w:val="en-IN" w:eastAsia="en-IN"/>
          <w14:ligatures w14:val="none"/>
        </w:rPr>
        <w:lastRenderedPageBreak/>
        <w:drawing>
          <wp:inline distT="0" distB="0" distL="0" distR="0" wp14:anchorId="1DFFBCF1" wp14:editId="77003A52">
            <wp:extent cx="6229350" cy="3686175"/>
            <wp:effectExtent l="0" t="0" r="0" b="9525"/>
            <wp:docPr id="19" name="Picture 19" descr="https://lh5.googleusercontent.com/ZHG1MMl9rlv9mZHakqxZ6wHDQdaVK0t5vGS3E4hAazUOxgnENRpMx6mFqKNMs_0_EpqAFywiMUQlS3KPWh3oeY88n975CKqVYAOxwVGqDyXLzz4Z_qaGoa2ELIs-0meRuVyqtX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HG1MMl9rlv9mZHakqxZ6wHDQdaVK0t5vGS3E4hAazUOxgnENRpMx6mFqKNMs_0_EpqAFywiMUQlS3KPWh3oeY88n975CKqVYAOxwVGqDyXLzz4Z_qaGoa2ELIs-0meRuVyqtXg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9350" cy="3686175"/>
                    </a:xfrm>
                    <a:prstGeom prst="rect">
                      <a:avLst/>
                    </a:prstGeom>
                    <a:noFill/>
                    <a:ln>
                      <a:noFill/>
                    </a:ln>
                  </pic:spPr>
                </pic:pic>
              </a:graphicData>
            </a:graphic>
          </wp:inline>
        </w:drawing>
      </w:r>
    </w:p>
    <w:p w:rsidR="0037313C" w:rsidRPr="0037313C" w:rsidRDefault="0037313C" w:rsidP="00D92A50">
      <w:pPr>
        <w:spacing w:before="0" w:line="360" w:lineRule="auto"/>
        <w:ind w:left="0" w:right="0"/>
        <w:jc w:val="center"/>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Figure</w:t>
      </w:r>
      <w:r>
        <w:rPr>
          <w:rFonts w:ascii="Times New Roman" w:eastAsia="Times New Roman" w:hAnsi="Times New Roman" w:cs="Times New Roman"/>
          <w:b/>
          <w:bCs/>
          <w:color w:val="434343"/>
          <w:kern w:val="0"/>
          <w:sz w:val="26"/>
          <w:szCs w:val="26"/>
          <w:lang w:val="en-IN" w:eastAsia="en-IN"/>
          <w14:ligatures w14:val="none"/>
        </w:rPr>
        <w:t xml:space="preserve"> </w:t>
      </w:r>
      <w:r w:rsidRPr="0037313C">
        <w:rPr>
          <w:rFonts w:ascii="Times New Roman" w:eastAsia="Times New Roman" w:hAnsi="Times New Roman" w:cs="Times New Roman"/>
          <w:b/>
          <w:bCs/>
          <w:color w:val="434343"/>
          <w:kern w:val="0"/>
          <w:sz w:val="26"/>
          <w:szCs w:val="26"/>
          <w:lang w:val="en-IN" w:eastAsia="en-IN"/>
          <w14:ligatures w14:val="none"/>
        </w:rPr>
        <w:t>:</w:t>
      </w:r>
      <w:r>
        <w:rPr>
          <w:rFonts w:ascii="Times New Roman" w:eastAsia="Times New Roman" w:hAnsi="Times New Roman" w:cs="Times New Roman"/>
          <w:b/>
          <w:bCs/>
          <w:color w:val="434343"/>
          <w:kern w:val="0"/>
          <w:sz w:val="26"/>
          <w:szCs w:val="26"/>
          <w:lang w:val="en-IN" w:eastAsia="en-IN"/>
          <w14:ligatures w14:val="none"/>
        </w:rPr>
        <w:t xml:space="preserve"> </w:t>
      </w:r>
      <w:r w:rsidRPr="0037313C">
        <w:rPr>
          <w:rFonts w:ascii="Times New Roman" w:eastAsia="Times New Roman" w:hAnsi="Times New Roman" w:cs="Times New Roman"/>
          <w:color w:val="434343"/>
          <w:kern w:val="0"/>
          <w:sz w:val="26"/>
          <w:szCs w:val="26"/>
          <w:lang w:val="en-IN" w:eastAsia="en-IN"/>
          <w14:ligatures w14:val="none"/>
        </w:rPr>
        <w:t>Use Case Diagram for H.O.B.B.I.T App</w:t>
      </w:r>
    </w:p>
    <w:p w:rsidR="0037313C" w:rsidRDefault="0037313C"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u w:val="single"/>
          <w:lang w:val="en-IN" w:eastAsia="en-IN"/>
          <w14:ligatures w14:val="none"/>
        </w:rPr>
        <w:t>3. INTERFACE REQUIREMENT</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Various interfaces for the Hobbit could be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1. Login Page</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2. Home Page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3. There will be a screen displaying news feeds, join group,Discussion Forums, suggestion,etc.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D92A50">
      <w:pPr>
        <w:spacing w:before="0" w:line="360" w:lineRule="auto"/>
        <w:ind w:left="0" w:right="0"/>
        <w:jc w:val="center"/>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noProof/>
          <w:color w:val="434343"/>
          <w:kern w:val="0"/>
          <w:sz w:val="26"/>
          <w:szCs w:val="26"/>
          <w:bdr w:val="none" w:sz="0" w:space="0" w:color="auto" w:frame="1"/>
          <w:lang w:val="en-IN" w:eastAsia="en-IN"/>
          <w14:ligatures w14:val="none"/>
        </w:rPr>
        <w:lastRenderedPageBreak/>
        <w:drawing>
          <wp:inline distT="0" distB="0" distL="0" distR="0" wp14:anchorId="5ECA54A6" wp14:editId="131E3DB2">
            <wp:extent cx="5943600" cy="3438525"/>
            <wp:effectExtent l="0" t="0" r="0" b="9525"/>
            <wp:docPr id="18" name="Picture 18" descr="https://lh6.googleusercontent.com/-xMcQkHqW0nIbjMKMgq7AO9j-oFXrH5ptENKeQv_jXqQ1l81D8Zptgnc6Zl6WSTtUUCXUwDtoyF0ygFwS64ZOpMt0x0Ei-7P1C4lg2Tz2GcSdEQPVXaiy86_K5y2stMis7nmj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xMcQkHqW0nIbjMKMgq7AO9j-oFXrH5ptENKeQv_jXqQ1l81D8Zptgnc6Zl6WSTtUUCXUwDtoyF0ygFwS64ZOpMt0x0Ei-7P1C4lg2Tz2GcSdEQPVXaiy86_K5y2stMis7nmjF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r w:rsidRPr="0037313C">
        <w:rPr>
          <w:rFonts w:ascii="Times New Roman" w:eastAsia="Times New Roman" w:hAnsi="Times New Roman" w:cs="Times New Roman"/>
          <w:b/>
          <w:bCs/>
          <w:color w:val="434343"/>
          <w:kern w:val="0"/>
          <w:sz w:val="26"/>
          <w:szCs w:val="26"/>
          <w:lang w:val="en-IN" w:eastAsia="en-IN"/>
          <w14:ligatures w14:val="none"/>
        </w:rPr>
        <w:t>Figure:</w:t>
      </w:r>
      <w:r w:rsidRPr="0037313C">
        <w:rPr>
          <w:rFonts w:ascii="Times New Roman" w:eastAsia="Times New Roman" w:hAnsi="Times New Roman" w:cs="Times New Roman"/>
          <w:color w:val="434343"/>
          <w:kern w:val="0"/>
          <w:sz w:val="26"/>
          <w:szCs w:val="26"/>
          <w:lang w:val="en-IN" w:eastAsia="en-IN"/>
          <w14:ligatures w14:val="none"/>
        </w:rPr>
        <w:t>Diagram for Standard User Interface For H.O.B.B.I.T App</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u w:val="single"/>
          <w:lang w:val="en-IN" w:eastAsia="en-IN"/>
          <w14:ligatures w14:val="none"/>
        </w:rPr>
        <w:t>4. HARDWARE INTERFACE</w:t>
      </w:r>
    </w:p>
    <w:p w:rsidR="00CF5F1F"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A smart phone with internet connection ability is the hardware interface of this system. Internet connection of smart phone is also required. A working based smart phone with version 2.2 or above and internet connection are necessary.</w:t>
      </w:r>
    </w:p>
    <w:p w:rsidR="00CF5F1F" w:rsidRDefault="00CF5F1F"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u w:val="single"/>
          <w:lang w:val="en-IN" w:eastAsia="en-IN"/>
          <w14:ligatures w14:val="none"/>
        </w:rPr>
        <w:t>5. SOFTWARE INTERFACE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The system is on server so it requires any scripting language like PHP, VBScript etc. The system requires database also for the store any transaction of the system like MYSQL etc. system also require DNS (domain name space) for the naming on the internet. At the last user need web browser for interact with the system.</w:t>
      </w:r>
      <w:r w:rsidRPr="0037313C">
        <w:rPr>
          <w:rFonts w:ascii="Times New Roman" w:eastAsia="Times New Roman" w:hAnsi="Times New Roman" w:cs="Times New Roman"/>
          <w:color w:val="434343"/>
          <w:kern w:val="0"/>
          <w:sz w:val="26"/>
          <w:szCs w:val="26"/>
          <w:shd w:val="clear" w:color="auto" w:fill="FFFF00"/>
          <w:lang w:val="en-IN" w:eastAsia="en-IN"/>
          <w14:ligatures w14:val="none"/>
        </w:rPr>
        <w:t>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u w:val="single"/>
          <w:lang w:val="en-IN" w:eastAsia="en-IN"/>
          <w14:ligatures w14:val="none"/>
        </w:rPr>
        <w:t>6. COMMUNICATION INTERFACES</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The network communication is always necessary for the application to run. Since all the information, i.e. user information, album information, messages, etc. of the system is kept in a server and all the processing is done on the server side</w:t>
      </w:r>
      <w:r w:rsidR="00CF5F1F" w:rsidRPr="0037313C">
        <w:rPr>
          <w:rFonts w:ascii="Times New Roman" w:eastAsia="Times New Roman" w:hAnsi="Times New Roman" w:cs="Times New Roman"/>
          <w:color w:val="434343"/>
          <w:kern w:val="0"/>
          <w:sz w:val="26"/>
          <w:szCs w:val="26"/>
          <w:lang w:val="en-IN" w:eastAsia="en-IN"/>
          <w14:ligatures w14:val="none"/>
        </w:rPr>
        <w:t>, hence</w:t>
      </w:r>
      <w:r w:rsidRPr="0037313C">
        <w:rPr>
          <w:rFonts w:ascii="Times New Roman" w:eastAsia="Times New Roman" w:hAnsi="Times New Roman" w:cs="Times New Roman"/>
          <w:color w:val="434343"/>
          <w:kern w:val="0"/>
          <w:sz w:val="26"/>
          <w:szCs w:val="26"/>
          <w:lang w:val="en-IN" w:eastAsia="en-IN"/>
          <w14:ligatures w14:val="none"/>
        </w:rPr>
        <w:t xml:space="preserve"> network communication is vital for Hobbit app.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CF5F1F" w:rsidRDefault="00CF5F1F"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u w:val="single"/>
          <w:lang w:val="en-IN" w:eastAsia="en-IN"/>
          <w14:ligatures w14:val="none"/>
        </w:rPr>
        <w:lastRenderedPageBreak/>
        <w:t>7. SPECIFIC REQUIREMENTS</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In this section, all software requirements will be explained  in detail. All requirements are divided into two groups as functional and non- functional.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u w:val="single"/>
          <w:lang w:val="en-IN" w:eastAsia="en-IN"/>
          <w14:ligatures w14:val="none"/>
        </w:rPr>
      </w:pPr>
      <w:r w:rsidRPr="0037313C">
        <w:rPr>
          <w:rFonts w:ascii="Times New Roman" w:eastAsia="Times New Roman" w:hAnsi="Times New Roman" w:cs="Times New Roman"/>
          <w:b/>
          <w:bCs/>
          <w:color w:val="434343"/>
          <w:kern w:val="0"/>
          <w:sz w:val="26"/>
          <w:szCs w:val="26"/>
          <w:u w:val="single"/>
          <w:lang w:val="en-IN" w:eastAsia="en-IN"/>
          <w14:ligatures w14:val="none"/>
        </w:rPr>
        <w:t>7.1 FUNCTIONAL REQUIREMENTS</w:t>
      </w:r>
      <w:r w:rsidRPr="0037313C">
        <w:rPr>
          <w:rFonts w:ascii="Times New Roman" w:eastAsia="Times New Roman" w:hAnsi="Times New Roman" w:cs="Times New Roman"/>
          <w:color w:val="434343"/>
          <w:kern w:val="0"/>
          <w:sz w:val="26"/>
          <w:szCs w:val="26"/>
          <w:u w:val="single"/>
          <w:lang w:val="en-IN" w:eastAsia="en-IN"/>
          <w14:ligatures w14:val="none"/>
        </w:rPr>
        <w:t>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A functional requirement defines a function of a system or its component.</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F.R. 1 – Create Account DESCRIPTION</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If user is new and does not have an account on H.O.B.B.I.T. </w:t>
      </w:r>
    </w:p>
    <w:p w:rsidR="0037313C" w:rsidRPr="0037313C" w:rsidRDefault="0037313C" w:rsidP="00CF5F1F">
      <w:pPr>
        <w:numPr>
          <w:ilvl w:val="0"/>
          <w:numId w:val="16"/>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INPUT-Request for first name</w:t>
      </w:r>
      <w:r w:rsidR="00CF5F1F" w:rsidRPr="0037313C">
        <w:rPr>
          <w:rFonts w:ascii="Times New Roman" w:eastAsia="Times New Roman" w:hAnsi="Times New Roman" w:cs="Times New Roman"/>
          <w:color w:val="434343"/>
          <w:kern w:val="0"/>
          <w:sz w:val="26"/>
          <w:szCs w:val="26"/>
          <w:lang w:val="en-IN" w:eastAsia="en-IN"/>
          <w14:ligatures w14:val="none"/>
        </w:rPr>
        <w:t>, last</w:t>
      </w:r>
      <w:r w:rsidRPr="0037313C">
        <w:rPr>
          <w:rFonts w:ascii="Times New Roman" w:eastAsia="Times New Roman" w:hAnsi="Times New Roman" w:cs="Times New Roman"/>
          <w:color w:val="434343"/>
          <w:kern w:val="0"/>
          <w:sz w:val="26"/>
          <w:szCs w:val="26"/>
          <w:lang w:val="en-IN" w:eastAsia="en-IN"/>
          <w14:ligatures w14:val="none"/>
        </w:rPr>
        <w:t xml:space="preserve"> </w:t>
      </w:r>
      <w:r w:rsidR="00CF5F1F" w:rsidRPr="0037313C">
        <w:rPr>
          <w:rFonts w:ascii="Times New Roman" w:eastAsia="Times New Roman" w:hAnsi="Times New Roman" w:cs="Times New Roman"/>
          <w:color w:val="434343"/>
          <w:kern w:val="0"/>
          <w:sz w:val="26"/>
          <w:szCs w:val="26"/>
          <w:lang w:val="en-IN" w:eastAsia="en-IN"/>
          <w14:ligatures w14:val="none"/>
        </w:rPr>
        <w:t>name, email</w:t>
      </w:r>
      <w:r w:rsidRPr="0037313C">
        <w:rPr>
          <w:rFonts w:ascii="Times New Roman" w:eastAsia="Times New Roman" w:hAnsi="Times New Roman" w:cs="Times New Roman"/>
          <w:color w:val="434343"/>
          <w:kern w:val="0"/>
          <w:sz w:val="26"/>
          <w:szCs w:val="26"/>
          <w:lang w:val="en-IN" w:eastAsia="en-IN"/>
          <w14:ligatures w14:val="none"/>
        </w:rPr>
        <w:t xml:space="preserve"> id/phone no. and password.</w:t>
      </w:r>
    </w:p>
    <w:p w:rsidR="0037313C" w:rsidRPr="0037313C" w:rsidRDefault="0037313C" w:rsidP="00CF5F1F">
      <w:pPr>
        <w:numPr>
          <w:ilvl w:val="0"/>
          <w:numId w:val="16"/>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PROCESSING-Retrieves the provided information and makes a new account for user. </w:t>
      </w:r>
    </w:p>
    <w:p w:rsidR="0037313C" w:rsidRPr="0037313C" w:rsidRDefault="0037313C" w:rsidP="00CF5F1F">
      <w:pPr>
        <w:numPr>
          <w:ilvl w:val="0"/>
          <w:numId w:val="16"/>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OUTPUT- Displays created account.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center"/>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noProof/>
          <w:color w:val="434343"/>
          <w:kern w:val="0"/>
          <w:sz w:val="26"/>
          <w:szCs w:val="26"/>
          <w:bdr w:val="none" w:sz="0" w:space="0" w:color="auto" w:frame="1"/>
          <w:lang w:val="en-IN" w:eastAsia="en-IN"/>
          <w14:ligatures w14:val="none"/>
        </w:rPr>
        <w:drawing>
          <wp:inline distT="0" distB="0" distL="0" distR="0" wp14:anchorId="0A31A3E5" wp14:editId="2D692D95">
            <wp:extent cx="2447925" cy="4495800"/>
            <wp:effectExtent l="0" t="0" r="9525" b="0"/>
            <wp:docPr id="17" name="Picture 17" descr="https://lh5.googleusercontent.com/enlsKGmhatyTYbkvMR8pZC4QwuVZGYj4Oq8JYj3PFve4-9KsFJsSydB-njnfRJX8ZY9aHve_wfK0lQ-Nrh9daEByRdoMlNdXe9LyQJ3L5IQzldXXr_cMiQ94zpTYb5rWYt62i9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enlsKGmhatyTYbkvMR8pZC4QwuVZGYj4Oq8JYj3PFve4-9KsFJsSydB-njnfRJX8ZY9aHve_wfK0lQ-Nrh9daEByRdoMlNdXe9LyQJ3L5IQzldXXr_cMiQ94zpTYb5rWYt62i9s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7925" cy="4495800"/>
                    </a:xfrm>
                    <a:prstGeom prst="rect">
                      <a:avLst/>
                    </a:prstGeom>
                    <a:noFill/>
                    <a:ln>
                      <a:noFill/>
                    </a:ln>
                  </pic:spPr>
                </pic:pic>
              </a:graphicData>
            </a:graphic>
          </wp:inline>
        </w:drawing>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CF5F1F" w:rsidRDefault="00CF5F1F" w:rsidP="00CF5F1F">
      <w:pPr>
        <w:spacing w:before="0" w:line="360" w:lineRule="auto"/>
        <w:ind w:left="0" w:right="0"/>
        <w:jc w:val="both"/>
        <w:rPr>
          <w:rFonts w:ascii="Times New Roman" w:eastAsia="Times New Roman" w:hAnsi="Times New Roman" w:cs="Times New Roman"/>
          <w:b/>
          <w:bCs/>
          <w:color w:val="434343"/>
          <w:kern w:val="0"/>
          <w:sz w:val="26"/>
          <w:szCs w:val="26"/>
          <w:lang w:val="en-IN" w:eastAsia="en-IN"/>
          <w14:ligatures w14:val="none"/>
        </w:rPr>
      </w:pPr>
    </w:p>
    <w:p w:rsidR="00CF5F1F" w:rsidRDefault="00CF5F1F" w:rsidP="00CF5F1F">
      <w:pPr>
        <w:spacing w:before="0" w:line="360" w:lineRule="auto"/>
        <w:ind w:left="0" w:right="0"/>
        <w:jc w:val="both"/>
        <w:rPr>
          <w:rFonts w:ascii="Times New Roman" w:eastAsia="Times New Roman" w:hAnsi="Times New Roman" w:cs="Times New Roman"/>
          <w:b/>
          <w:bCs/>
          <w:color w:val="434343"/>
          <w:kern w:val="0"/>
          <w:sz w:val="26"/>
          <w:szCs w:val="26"/>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lastRenderedPageBreak/>
        <w:t>F.R. 2 – Sign in Account DESCRIPTION</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If user already have an account on H.O.B.B.I.T. </w:t>
      </w:r>
    </w:p>
    <w:p w:rsidR="0037313C" w:rsidRPr="0037313C" w:rsidRDefault="0037313C" w:rsidP="00CF5F1F">
      <w:pPr>
        <w:numPr>
          <w:ilvl w:val="0"/>
          <w:numId w:val="17"/>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INPUT-email id/phone no. and password.</w:t>
      </w:r>
    </w:p>
    <w:p w:rsidR="0037313C" w:rsidRPr="0037313C" w:rsidRDefault="0037313C" w:rsidP="00CF5F1F">
      <w:pPr>
        <w:numPr>
          <w:ilvl w:val="0"/>
          <w:numId w:val="17"/>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PROCESSING-Retrieves the provided information. </w:t>
      </w:r>
    </w:p>
    <w:p w:rsidR="0037313C" w:rsidRPr="0037313C" w:rsidRDefault="0037313C" w:rsidP="00CF5F1F">
      <w:pPr>
        <w:numPr>
          <w:ilvl w:val="0"/>
          <w:numId w:val="17"/>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OUTPUT- Displays News Feed.</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center"/>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noProof/>
          <w:color w:val="434343"/>
          <w:kern w:val="0"/>
          <w:sz w:val="26"/>
          <w:szCs w:val="26"/>
          <w:bdr w:val="none" w:sz="0" w:space="0" w:color="auto" w:frame="1"/>
          <w:lang w:val="en-IN" w:eastAsia="en-IN"/>
          <w14:ligatures w14:val="none"/>
        </w:rPr>
        <w:drawing>
          <wp:inline distT="0" distB="0" distL="0" distR="0" wp14:anchorId="3706791B" wp14:editId="0E60E1B2">
            <wp:extent cx="2724150" cy="4791075"/>
            <wp:effectExtent l="0" t="0" r="0" b="9525"/>
            <wp:docPr id="16" name="Picture 16" descr="https://lh6.googleusercontent.com/kxkvUXE8o5WPjZ75pU12f5H3z6aXEsxyjsJosPg1J8_qUOduME4cNLWzronzuOqC99jvaFsh5MShgS44kQm3k4BJelAwfrC6DkNypZ8r3nYa_VgwiaJ3hDihG2QDVjpphfPIqo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kxkvUXE8o5WPjZ75pU12f5H3z6aXEsxyjsJosPg1J8_qUOduME4cNLWzronzuOqC99jvaFsh5MShgS44kQm3k4BJelAwfrC6DkNypZ8r3nYa_VgwiaJ3hDihG2QDVjpphfPIqoX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4150" cy="4791075"/>
                    </a:xfrm>
                    <a:prstGeom prst="rect">
                      <a:avLst/>
                    </a:prstGeom>
                    <a:noFill/>
                    <a:ln>
                      <a:noFill/>
                    </a:ln>
                  </pic:spPr>
                </pic:pic>
              </a:graphicData>
            </a:graphic>
          </wp:inline>
        </w:drawing>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F.R. 3 – Choosing  groups DESCRIPTION</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User chooses the Interest Group.</w:t>
      </w:r>
    </w:p>
    <w:p w:rsidR="0037313C" w:rsidRPr="0037313C" w:rsidRDefault="0037313C" w:rsidP="00CF5F1F">
      <w:pPr>
        <w:numPr>
          <w:ilvl w:val="0"/>
          <w:numId w:val="18"/>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INPUT- choose group page will be Displayed.</w:t>
      </w:r>
    </w:p>
    <w:p w:rsidR="0037313C" w:rsidRPr="0037313C" w:rsidRDefault="0037313C" w:rsidP="00CF5F1F">
      <w:pPr>
        <w:numPr>
          <w:ilvl w:val="0"/>
          <w:numId w:val="18"/>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PROCESSING- User will choose interest groups of their choice from already existing group list of groups. </w:t>
      </w:r>
    </w:p>
    <w:p w:rsidR="0037313C" w:rsidRPr="0037313C" w:rsidRDefault="0037313C" w:rsidP="00CF5F1F">
      <w:pPr>
        <w:numPr>
          <w:ilvl w:val="0"/>
          <w:numId w:val="18"/>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OUTPUT- Name of  Group displayed selected by the User.</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center"/>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noProof/>
          <w:color w:val="434343"/>
          <w:kern w:val="0"/>
          <w:sz w:val="26"/>
          <w:szCs w:val="26"/>
          <w:bdr w:val="none" w:sz="0" w:space="0" w:color="auto" w:frame="1"/>
          <w:lang w:val="en-IN" w:eastAsia="en-IN"/>
          <w14:ligatures w14:val="none"/>
        </w:rPr>
        <w:lastRenderedPageBreak/>
        <w:drawing>
          <wp:inline distT="0" distB="0" distL="0" distR="0" wp14:anchorId="35BF17D2" wp14:editId="7F01A8EE">
            <wp:extent cx="2476500" cy="4705350"/>
            <wp:effectExtent l="0" t="0" r="0" b="0"/>
            <wp:docPr id="15" name="Picture 15" descr="https://lh6.googleusercontent.com/kzu1pkKE1OgJEwbI4jDNRCmqR-4ggIojda23fJonaABqJAoNlXGT5gpJyCnyyeI1J5Fhggor2Dknoc9zdkbxCibWlmmfdH8h4hZNpUZ3MviM7L1KXMlUwwKvAUZEixfk7wf7x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kzu1pkKE1OgJEwbI4jDNRCmqR-4ggIojda23fJonaABqJAoNlXGT5gpJyCnyyeI1J5Fhggor2Dknoc9zdkbxCibWlmmfdH8h4hZNpUZ3MviM7L1KXMlUwwKvAUZEixfk7wf7xas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6500" cy="4705350"/>
                    </a:xfrm>
                    <a:prstGeom prst="rect">
                      <a:avLst/>
                    </a:prstGeom>
                    <a:noFill/>
                    <a:ln>
                      <a:noFill/>
                    </a:ln>
                  </pic:spPr>
                </pic:pic>
              </a:graphicData>
            </a:graphic>
          </wp:inline>
        </w:drawing>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F.R.4 – Searching groups DESCRIPTION-</w:t>
      </w:r>
      <w:r w:rsidRPr="0037313C">
        <w:rPr>
          <w:rFonts w:ascii="Times New Roman" w:eastAsia="Times New Roman" w:hAnsi="Times New Roman" w:cs="Times New Roman"/>
          <w:color w:val="434343"/>
          <w:kern w:val="0"/>
          <w:sz w:val="26"/>
          <w:szCs w:val="26"/>
          <w:lang w:val="en-IN" w:eastAsia="en-IN"/>
          <w14:ligatures w14:val="none"/>
        </w:rPr>
        <w:t>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User searches for Interest Group to join. </w:t>
      </w:r>
    </w:p>
    <w:p w:rsidR="0037313C" w:rsidRPr="0037313C" w:rsidRDefault="0037313C" w:rsidP="00CF5F1F">
      <w:pPr>
        <w:numPr>
          <w:ilvl w:val="0"/>
          <w:numId w:val="19"/>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INPUT- Click on search,enter name of Interest Group. </w:t>
      </w:r>
    </w:p>
    <w:p w:rsidR="0037313C" w:rsidRPr="0037313C" w:rsidRDefault="0037313C" w:rsidP="00CF5F1F">
      <w:pPr>
        <w:numPr>
          <w:ilvl w:val="0"/>
          <w:numId w:val="19"/>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PROCESSING- User clicks on search , enters name and then list of groups are displayed of that name. </w:t>
      </w:r>
    </w:p>
    <w:p w:rsidR="0037313C" w:rsidRPr="0037313C" w:rsidRDefault="0037313C" w:rsidP="00CF5F1F">
      <w:pPr>
        <w:numPr>
          <w:ilvl w:val="0"/>
          <w:numId w:val="19"/>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OUTPUT- Name of  Group displayed. </w:t>
      </w:r>
    </w:p>
    <w:p w:rsidR="0037313C" w:rsidRPr="0037313C" w:rsidRDefault="0037313C" w:rsidP="00CF5F1F">
      <w:pPr>
        <w:spacing w:before="0" w:line="360" w:lineRule="auto"/>
        <w:ind w:left="720" w:right="0"/>
        <w:jc w:val="center"/>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noProof/>
          <w:color w:val="434343"/>
          <w:kern w:val="0"/>
          <w:sz w:val="26"/>
          <w:szCs w:val="26"/>
          <w:bdr w:val="none" w:sz="0" w:space="0" w:color="auto" w:frame="1"/>
          <w:lang w:val="en-IN" w:eastAsia="en-IN"/>
          <w14:ligatures w14:val="none"/>
        </w:rPr>
        <w:lastRenderedPageBreak/>
        <w:drawing>
          <wp:inline distT="0" distB="0" distL="0" distR="0" wp14:anchorId="7DBAA3E6" wp14:editId="7C2EAF0E">
            <wp:extent cx="2619375" cy="5153025"/>
            <wp:effectExtent l="0" t="0" r="9525" b="9525"/>
            <wp:docPr id="14" name="Picture 14" descr="https://lh5.googleusercontent.com/qQGXSUrLCH-lPIlIwPMK4JVHxf4nJxflrlgeWYeUkZyil8yvqxqImPoeIkR4vEVqPev6yopKc_r8yfUntZoQOKLDOKEsO5ImhnJ9hkzNjgfICtKzX0LNmtZtndkleBpjOeCBNs4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qQGXSUrLCH-lPIlIwPMK4JVHxf4nJxflrlgeWYeUkZyil8yvqxqImPoeIkR4vEVqPev6yopKc_r8yfUntZoQOKLDOKEsO5ImhnJ9hkzNjgfICtKzX0LNmtZtndkleBpjOeCBNs4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5153025"/>
                    </a:xfrm>
                    <a:prstGeom prst="rect">
                      <a:avLst/>
                    </a:prstGeom>
                    <a:noFill/>
                    <a:ln>
                      <a:noFill/>
                    </a:ln>
                  </pic:spPr>
                </pic:pic>
              </a:graphicData>
            </a:graphic>
          </wp:inline>
        </w:drawing>
      </w:r>
    </w:p>
    <w:p w:rsidR="00CF5F1F" w:rsidRDefault="00CF5F1F" w:rsidP="00CF5F1F">
      <w:pPr>
        <w:spacing w:before="0" w:line="360" w:lineRule="auto"/>
        <w:ind w:left="0" w:right="0"/>
        <w:jc w:val="both"/>
        <w:rPr>
          <w:rFonts w:ascii="Times New Roman" w:eastAsia="Times New Roman" w:hAnsi="Times New Roman" w:cs="Times New Roman"/>
          <w:b/>
          <w:bCs/>
          <w:color w:val="434343"/>
          <w:kern w:val="0"/>
          <w:sz w:val="26"/>
          <w:szCs w:val="26"/>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F.R.5 – Creating Groups DESCRIPTION-</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One can create groups on Hobbit.</w:t>
      </w:r>
    </w:p>
    <w:p w:rsidR="0037313C" w:rsidRPr="0037313C" w:rsidRDefault="0037313C" w:rsidP="00CF5F1F">
      <w:pPr>
        <w:numPr>
          <w:ilvl w:val="0"/>
          <w:numId w:val="20"/>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INPUT- Click ‘profile’ at the top, click ‘groups’ ,click ‘see all’, tap ‘create group’,name group, add some people,add description , select privacy and click ‘save’. </w:t>
      </w:r>
    </w:p>
    <w:p w:rsidR="0037313C" w:rsidRPr="0037313C" w:rsidRDefault="0037313C" w:rsidP="00CF5F1F">
      <w:pPr>
        <w:numPr>
          <w:ilvl w:val="0"/>
          <w:numId w:val="20"/>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PROCESSING- When someone click on ‘groups’ transferred to ‘see all’ and adds the name,people,description and selects privacy transferred to ‘save’. </w:t>
      </w:r>
    </w:p>
    <w:p w:rsidR="0037313C" w:rsidRPr="0037313C" w:rsidRDefault="0037313C" w:rsidP="00CF5F1F">
      <w:pPr>
        <w:numPr>
          <w:ilvl w:val="0"/>
          <w:numId w:val="20"/>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OUTPUT-Group created.</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CF5F1F" w:rsidRDefault="00CF5F1F" w:rsidP="00CF5F1F">
      <w:pPr>
        <w:spacing w:before="0" w:line="360" w:lineRule="auto"/>
        <w:ind w:left="0" w:right="0"/>
        <w:jc w:val="both"/>
        <w:rPr>
          <w:rFonts w:ascii="Times New Roman" w:eastAsia="Times New Roman" w:hAnsi="Times New Roman" w:cs="Times New Roman"/>
          <w:b/>
          <w:bCs/>
          <w:color w:val="434343"/>
          <w:kern w:val="0"/>
          <w:sz w:val="26"/>
          <w:szCs w:val="26"/>
          <w:lang w:val="en-IN" w:eastAsia="en-IN"/>
          <w14:ligatures w14:val="none"/>
        </w:rPr>
      </w:pPr>
    </w:p>
    <w:p w:rsidR="00CF5F1F" w:rsidRDefault="00CF5F1F" w:rsidP="00CF5F1F">
      <w:pPr>
        <w:spacing w:before="0" w:line="360" w:lineRule="auto"/>
        <w:ind w:left="0" w:right="0"/>
        <w:jc w:val="both"/>
        <w:rPr>
          <w:rFonts w:ascii="Times New Roman" w:eastAsia="Times New Roman" w:hAnsi="Times New Roman" w:cs="Times New Roman"/>
          <w:b/>
          <w:bCs/>
          <w:color w:val="434343"/>
          <w:kern w:val="0"/>
          <w:sz w:val="26"/>
          <w:szCs w:val="26"/>
          <w:lang w:val="en-IN" w:eastAsia="en-IN"/>
          <w14:ligatures w14:val="none"/>
        </w:rPr>
      </w:pPr>
    </w:p>
    <w:p w:rsidR="00CF5F1F" w:rsidRDefault="00CF5F1F" w:rsidP="00CF5F1F">
      <w:pPr>
        <w:spacing w:before="0" w:line="360" w:lineRule="auto"/>
        <w:ind w:left="0" w:right="0"/>
        <w:jc w:val="both"/>
        <w:rPr>
          <w:rFonts w:ascii="Times New Roman" w:eastAsia="Times New Roman" w:hAnsi="Times New Roman" w:cs="Times New Roman"/>
          <w:b/>
          <w:bCs/>
          <w:color w:val="434343"/>
          <w:kern w:val="0"/>
          <w:sz w:val="26"/>
          <w:szCs w:val="26"/>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F.R.6 – Uploading Photos DESCRIPTION</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lastRenderedPageBreak/>
        <w:t>Users can add photos on Hobbit to update their activities.</w:t>
      </w:r>
    </w:p>
    <w:p w:rsidR="0037313C" w:rsidRPr="0037313C" w:rsidRDefault="0037313C" w:rsidP="00CF5F1F">
      <w:pPr>
        <w:numPr>
          <w:ilvl w:val="0"/>
          <w:numId w:val="21"/>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INPUT- Tap ‘photo’,select photo to upload ,tap ‘done’. </w:t>
      </w:r>
    </w:p>
    <w:p w:rsidR="0037313C" w:rsidRPr="0037313C" w:rsidRDefault="0037313C" w:rsidP="00CF5F1F">
      <w:pPr>
        <w:numPr>
          <w:ilvl w:val="0"/>
          <w:numId w:val="21"/>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PROCESSING- User clicks on ‘</w:t>
      </w:r>
      <w:r w:rsidR="00CF5F1F" w:rsidRPr="0037313C">
        <w:rPr>
          <w:rFonts w:ascii="Times New Roman" w:eastAsia="Times New Roman" w:hAnsi="Times New Roman" w:cs="Times New Roman"/>
          <w:color w:val="434343"/>
          <w:kern w:val="0"/>
          <w:sz w:val="26"/>
          <w:szCs w:val="26"/>
          <w:lang w:val="en-IN" w:eastAsia="en-IN"/>
          <w14:ligatures w14:val="none"/>
        </w:rPr>
        <w:t>photo’, transferred</w:t>
      </w:r>
      <w:r w:rsidRPr="0037313C">
        <w:rPr>
          <w:rFonts w:ascii="Times New Roman" w:eastAsia="Times New Roman" w:hAnsi="Times New Roman" w:cs="Times New Roman"/>
          <w:color w:val="434343"/>
          <w:kern w:val="0"/>
          <w:sz w:val="26"/>
          <w:szCs w:val="26"/>
          <w:lang w:val="en-IN" w:eastAsia="en-IN"/>
          <w14:ligatures w14:val="none"/>
        </w:rPr>
        <w:t xml:space="preserve"> to </w:t>
      </w:r>
      <w:r w:rsidR="00CF5F1F" w:rsidRPr="0037313C">
        <w:rPr>
          <w:rFonts w:ascii="Times New Roman" w:eastAsia="Times New Roman" w:hAnsi="Times New Roman" w:cs="Times New Roman"/>
          <w:color w:val="434343"/>
          <w:kern w:val="0"/>
          <w:sz w:val="26"/>
          <w:szCs w:val="26"/>
          <w:lang w:val="en-IN" w:eastAsia="en-IN"/>
          <w14:ligatures w14:val="none"/>
        </w:rPr>
        <w:t>‘select’,</w:t>
      </w:r>
      <w:r w:rsidRPr="0037313C">
        <w:rPr>
          <w:rFonts w:ascii="Times New Roman" w:eastAsia="Times New Roman" w:hAnsi="Times New Roman" w:cs="Times New Roman"/>
          <w:color w:val="434343"/>
          <w:kern w:val="0"/>
          <w:sz w:val="26"/>
          <w:szCs w:val="26"/>
          <w:lang w:val="en-IN" w:eastAsia="en-IN"/>
          <w14:ligatures w14:val="none"/>
        </w:rPr>
        <w:t xml:space="preserve"> photo selected by user then transferred to tap ‘done’. </w:t>
      </w:r>
    </w:p>
    <w:p w:rsidR="0037313C" w:rsidRPr="0037313C" w:rsidRDefault="0037313C" w:rsidP="00CF5F1F">
      <w:pPr>
        <w:numPr>
          <w:ilvl w:val="0"/>
          <w:numId w:val="21"/>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OUTPUT-Photo uploaded successfully. </w:t>
      </w:r>
    </w:p>
    <w:p w:rsidR="0037313C" w:rsidRPr="0037313C" w:rsidRDefault="0037313C" w:rsidP="00CF5F1F">
      <w:pPr>
        <w:spacing w:before="0" w:line="360" w:lineRule="auto"/>
        <w:ind w:left="720" w:right="0"/>
        <w:jc w:val="center"/>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noProof/>
          <w:color w:val="434343"/>
          <w:kern w:val="0"/>
          <w:sz w:val="26"/>
          <w:szCs w:val="26"/>
          <w:bdr w:val="none" w:sz="0" w:space="0" w:color="auto" w:frame="1"/>
          <w:lang w:val="en-IN" w:eastAsia="en-IN"/>
          <w14:ligatures w14:val="none"/>
        </w:rPr>
        <w:drawing>
          <wp:inline distT="0" distB="0" distL="0" distR="0" wp14:anchorId="25FE99B5" wp14:editId="335B84B4">
            <wp:extent cx="2609850" cy="4933950"/>
            <wp:effectExtent l="0" t="0" r="0" b="0"/>
            <wp:docPr id="13" name="Picture 13" descr="https://lh5.googleusercontent.com/fWdA2Om2UzhNeztt9iPIgcNZdVYFk3J150gj8lwWhH-_LbHfJzYBrG7JXb1crARb-C2tboIrvnYjZZpEfMzDiRM21zW_qTWptIKePLvpgpgL_7DsZT9Zv-S8M7DmOh-Jl5j2qJ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fWdA2Om2UzhNeztt9iPIgcNZdVYFk3J150gj8lwWhH-_LbHfJzYBrG7JXb1crARb-C2tboIrvnYjZZpEfMzDiRM21zW_qTWptIKePLvpgpgL_7DsZT9Zv-S8M7DmOh-Jl5j2qJf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9850" cy="4933950"/>
                    </a:xfrm>
                    <a:prstGeom prst="rect">
                      <a:avLst/>
                    </a:prstGeom>
                    <a:noFill/>
                    <a:ln>
                      <a:noFill/>
                    </a:ln>
                  </pic:spPr>
                </pic:pic>
              </a:graphicData>
            </a:graphic>
          </wp:inline>
        </w:drawing>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CF5F1F" w:rsidRDefault="00CF5F1F" w:rsidP="00CF5F1F">
      <w:pPr>
        <w:spacing w:before="0" w:line="360" w:lineRule="auto"/>
        <w:ind w:left="0" w:right="0"/>
        <w:jc w:val="both"/>
        <w:rPr>
          <w:rFonts w:ascii="Times New Roman" w:eastAsia="Times New Roman" w:hAnsi="Times New Roman" w:cs="Times New Roman"/>
          <w:b/>
          <w:bCs/>
          <w:color w:val="434343"/>
          <w:kern w:val="0"/>
          <w:sz w:val="26"/>
          <w:szCs w:val="26"/>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F.R.7– Creating Albums DESCRIPTION</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User can add Hobbit photos and create album </w:t>
      </w:r>
    </w:p>
    <w:p w:rsidR="0037313C" w:rsidRPr="0037313C" w:rsidRDefault="0037313C" w:rsidP="00CF5F1F">
      <w:pPr>
        <w:numPr>
          <w:ilvl w:val="0"/>
          <w:numId w:val="22"/>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xml:space="preserve">INPUT-Go to ‘update </w:t>
      </w:r>
      <w:r w:rsidR="00CF5F1F">
        <w:rPr>
          <w:rFonts w:ascii="Times New Roman" w:eastAsia="Times New Roman" w:hAnsi="Times New Roman" w:cs="Times New Roman"/>
          <w:color w:val="434343"/>
          <w:kern w:val="0"/>
          <w:sz w:val="26"/>
          <w:szCs w:val="26"/>
          <w:lang w:val="en-IN" w:eastAsia="en-IN"/>
          <w14:ligatures w14:val="none"/>
        </w:rPr>
        <w:t>status’</w:t>
      </w:r>
      <w:r w:rsidR="00CF5F1F" w:rsidRPr="0037313C">
        <w:rPr>
          <w:rFonts w:ascii="Times New Roman" w:eastAsia="Times New Roman" w:hAnsi="Times New Roman" w:cs="Times New Roman"/>
          <w:color w:val="434343"/>
          <w:kern w:val="0"/>
          <w:sz w:val="26"/>
          <w:szCs w:val="26"/>
          <w:lang w:val="en-IN" w:eastAsia="en-IN"/>
          <w14:ligatures w14:val="none"/>
        </w:rPr>
        <w:t>, create</w:t>
      </w:r>
      <w:r w:rsidRPr="0037313C">
        <w:rPr>
          <w:rFonts w:ascii="Times New Roman" w:eastAsia="Times New Roman" w:hAnsi="Times New Roman" w:cs="Times New Roman"/>
          <w:color w:val="434343"/>
          <w:kern w:val="0"/>
          <w:sz w:val="26"/>
          <w:szCs w:val="26"/>
          <w:lang w:val="en-IN" w:eastAsia="en-IN"/>
          <w14:ligatures w14:val="none"/>
        </w:rPr>
        <w:t xml:space="preserve"> ‘photo </w:t>
      </w:r>
      <w:r w:rsidR="00CF5F1F" w:rsidRPr="0037313C">
        <w:rPr>
          <w:rFonts w:ascii="Times New Roman" w:eastAsia="Times New Roman" w:hAnsi="Times New Roman" w:cs="Times New Roman"/>
          <w:color w:val="434343"/>
          <w:kern w:val="0"/>
          <w:sz w:val="26"/>
          <w:szCs w:val="26"/>
          <w:lang w:val="en-IN" w:eastAsia="en-IN"/>
          <w14:ligatures w14:val="none"/>
        </w:rPr>
        <w:t>album’, choose</w:t>
      </w:r>
      <w:r w:rsidRPr="0037313C">
        <w:rPr>
          <w:rFonts w:ascii="Times New Roman" w:eastAsia="Times New Roman" w:hAnsi="Times New Roman" w:cs="Times New Roman"/>
          <w:color w:val="434343"/>
          <w:kern w:val="0"/>
          <w:sz w:val="26"/>
          <w:szCs w:val="26"/>
          <w:lang w:val="en-IN" w:eastAsia="en-IN"/>
          <w14:ligatures w14:val="none"/>
        </w:rPr>
        <w:t xml:space="preserve"> order of photos</w:t>
      </w:r>
      <w:r w:rsidR="00CF5F1F" w:rsidRPr="0037313C">
        <w:rPr>
          <w:rFonts w:ascii="Times New Roman" w:eastAsia="Times New Roman" w:hAnsi="Times New Roman" w:cs="Times New Roman"/>
          <w:color w:val="434343"/>
          <w:kern w:val="0"/>
          <w:sz w:val="26"/>
          <w:szCs w:val="26"/>
          <w:lang w:val="en-IN" w:eastAsia="en-IN"/>
          <w14:ligatures w14:val="none"/>
        </w:rPr>
        <w:t>, choose</w:t>
      </w:r>
      <w:r w:rsidRPr="0037313C">
        <w:rPr>
          <w:rFonts w:ascii="Times New Roman" w:eastAsia="Times New Roman" w:hAnsi="Times New Roman" w:cs="Times New Roman"/>
          <w:color w:val="434343"/>
          <w:kern w:val="0"/>
          <w:sz w:val="26"/>
          <w:szCs w:val="26"/>
          <w:lang w:val="en-IN" w:eastAsia="en-IN"/>
          <w14:ligatures w14:val="none"/>
        </w:rPr>
        <w:t xml:space="preserve"> album </w:t>
      </w:r>
      <w:r w:rsidR="00CF5F1F" w:rsidRPr="0037313C">
        <w:rPr>
          <w:rFonts w:ascii="Times New Roman" w:eastAsia="Times New Roman" w:hAnsi="Times New Roman" w:cs="Times New Roman"/>
          <w:color w:val="434343"/>
          <w:kern w:val="0"/>
          <w:sz w:val="26"/>
          <w:szCs w:val="26"/>
          <w:lang w:val="en-IN" w:eastAsia="en-IN"/>
          <w14:ligatures w14:val="none"/>
        </w:rPr>
        <w:t>cover, choose</w:t>
      </w:r>
      <w:r w:rsidRPr="0037313C">
        <w:rPr>
          <w:rFonts w:ascii="Times New Roman" w:eastAsia="Times New Roman" w:hAnsi="Times New Roman" w:cs="Times New Roman"/>
          <w:color w:val="434343"/>
          <w:kern w:val="0"/>
          <w:sz w:val="26"/>
          <w:szCs w:val="26"/>
          <w:lang w:val="en-IN" w:eastAsia="en-IN"/>
          <w14:ligatures w14:val="none"/>
        </w:rPr>
        <w:t xml:space="preserve"> privacy and post.</w:t>
      </w:r>
    </w:p>
    <w:p w:rsidR="0037313C" w:rsidRDefault="0037313C" w:rsidP="00CF5F1F">
      <w:pPr>
        <w:numPr>
          <w:ilvl w:val="0"/>
          <w:numId w:val="22"/>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PROCESSING- OUTPUT-Album Created.</w:t>
      </w:r>
    </w:p>
    <w:p w:rsidR="00CF5F1F" w:rsidRPr="0037313C" w:rsidRDefault="00CF5F1F" w:rsidP="00CF5F1F">
      <w:pPr>
        <w:spacing w:before="0" w:line="360" w:lineRule="auto"/>
        <w:ind w:left="360" w:right="0"/>
        <w:jc w:val="both"/>
        <w:textAlignment w:val="baseline"/>
        <w:rPr>
          <w:rFonts w:ascii="Times New Roman" w:eastAsia="Times New Roman" w:hAnsi="Times New Roman" w:cs="Times New Roman"/>
          <w:color w:val="434343"/>
          <w:kern w:val="0"/>
          <w:sz w:val="26"/>
          <w:szCs w:val="26"/>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lastRenderedPageBreak/>
        <w:t> F.R.8 – Sharing Status DESCRIPTION</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When someone clicks Share below a post, they are able to share your photos, videos or status updates through Hobbit.</w:t>
      </w:r>
    </w:p>
    <w:p w:rsidR="0037313C" w:rsidRPr="0037313C" w:rsidRDefault="0037313C" w:rsidP="00CF5F1F">
      <w:pPr>
        <w:numPr>
          <w:ilvl w:val="0"/>
          <w:numId w:val="23"/>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INPUT-Search post to share, tap ‘share’ , tap ‘write post’ and tap ‘share now’.</w:t>
      </w:r>
    </w:p>
    <w:p w:rsidR="0037313C" w:rsidRPr="0037313C" w:rsidRDefault="0037313C" w:rsidP="00CF5F1F">
      <w:pPr>
        <w:numPr>
          <w:ilvl w:val="0"/>
          <w:numId w:val="23"/>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PROCESSING- User clicks on share , transferred to write post and then clicks on ‘share now’ to share. </w:t>
      </w:r>
    </w:p>
    <w:p w:rsidR="0037313C" w:rsidRPr="0037313C" w:rsidRDefault="0037313C" w:rsidP="00CF5F1F">
      <w:pPr>
        <w:numPr>
          <w:ilvl w:val="0"/>
          <w:numId w:val="23"/>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OUTPUT- Post shared by the user.</w:t>
      </w:r>
    </w:p>
    <w:p w:rsidR="0037313C" w:rsidRPr="0037313C" w:rsidRDefault="0037313C" w:rsidP="00CF5F1F">
      <w:pPr>
        <w:spacing w:before="0" w:line="360" w:lineRule="auto"/>
        <w:ind w:left="720" w:right="0"/>
        <w:jc w:val="center"/>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noProof/>
          <w:color w:val="434343"/>
          <w:kern w:val="0"/>
          <w:sz w:val="26"/>
          <w:szCs w:val="26"/>
          <w:bdr w:val="none" w:sz="0" w:space="0" w:color="auto" w:frame="1"/>
          <w:lang w:val="en-IN" w:eastAsia="en-IN"/>
          <w14:ligatures w14:val="none"/>
        </w:rPr>
        <w:drawing>
          <wp:inline distT="0" distB="0" distL="0" distR="0" wp14:anchorId="58FEBFF6" wp14:editId="401720A6">
            <wp:extent cx="2637790" cy="4505325"/>
            <wp:effectExtent l="0" t="0" r="0" b="9525"/>
            <wp:docPr id="12" name="Picture 12" descr="https://lh5.googleusercontent.com/4m1vtc54NTIVUeVUkq1jOHli_fjg3FH6h3gQJgBLbKaYOEDWGTErodaLcKyGPAfRZu9Qn7TeHTJso5Vw_iy2rDq-gI4VNYJPkRYMc1APgmUbi0cVEjuNGIiRomUnAx5iQkoN0s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4m1vtc54NTIVUeVUkq1jOHli_fjg3FH6h3gQJgBLbKaYOEDWGTErodaLcKyGPAfRZu9Qn7TeHTJso5Vw_iy2rDq-gI4VNYJPkRYMc1APgmUbi0cVEjuNGIiRomUnAx5iQkoN0s9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8911" cy="4541400"/>
                    </a:xfrm>
                    <a:prstGeom prst="rect">
                      <a:avLst/>
                    </a:prstGeom>
                    <a:noFill/>
                    <a:ln>
                      <a:noFill/>
                    </a:ln>
                  </pic:spPr>
                </pic:pic>
              </a:graphicData>
            </a:graphic>
          </wp:inline>
        </w:drawing>
      </w:r>
    </w:p>
    <w:p w:rsidR="00CF5F1F" w:rsidRDefault="00CF5F1F" w:rsidP="00CF5F1F">
      <w:pPr>
        <w:spacing w:before="0" w:line="360" w:lineRule="auto"/>
        <w:ind w:left="0" w:right="0"/>
        <w:jc w:val="both"/>
        <w:rPr>
          <w:rFonts w:ascii="Times New Roman" w:eastAsia="Times New Roman" w:hAnsi="Times New Roman" w:cs="Times New Roman"/>
          <w:b/>
          <w:bCs/>
          <w:color w:val="434343"/>
          <w:kern w:val="0"/>
          <w:sz w:val="26"/>
          <w:szCs w:val="26"/>
          <w:lang w:val="en-IN" w:eastAsia="en-IN"/>
          <w14:ligatures w14:val="none"/>
        </w:rPr>
      </w:pPr>
    </w:p>
    <w:p w:rsidR="00CF5F1F" w:rsidRDefault="00CF5F1F" w:rsidP="00CF5F1F">
      <w:pPr>
        <w:spacing w:before="0" w:line="360" w:lineRule="auto"/>
        <w:ind w:left="0" w:right="0"/>
        <w:jc w:val="both"/>
        <w:rPr>
          <w:rFonts w:ascii="Times New Roman" w:eastAsia="Times New Roman" w:hAnsi="Times New Roman" w:cs="Times New Roman"/>
          <w:b/>
          <w:bCs/>
          <w:color w:val="434343"/>
          <w:kern w:val="0"/>
          <w:sz w:val="26"/>
          <w:szCs w:val="26"/>
          <w:lang w:val="en-IN" w:eastAsia="en-IN"/>
          <w14:ligatures w14:val="none"/>
        </w:rPr>
      </w:pPr>
    </w:p>
    <w:p w:rsidR="00CF5F1F" w:rsidRDefault="00CF5F1F" w:rsidP="00CF5F1F">
      <w:pPr>
        <w:spacing w:before="0" w:line="360" w:lineRule="auto"/>
        <w:ind w:left="0" w:right="0"/>
        <w:jc w:val="both"/>
        <w:rPr>
          <w:rFonts w:ascii="Times New Roman" w:eastAsia="Times New Roman" w:hAnsi="Times New Roman" w:cs="Times New Roman"/>
          <w:b/>
          <w:bCs/>
          <w:color w:val="434343"/>
          <w:kern w:val="0"/>
          <w:sz w:val="26"/>
          <w:szCs w:val="26"/>
          <w:lang w:val="en-IN" w:eastAsia="en-IN"/>
          <w14:ligatures w14:val="none"/>
        </w:rPr>
      </w:pPr>
    </w:p>
    <w:p w:rsidR="00CF5F1F" w:rsidRDefault="00CF5F1F" w:rsidP="00CF5F1F">
      <w:pPr>
        <w:spacing w:before="0" w:line="360" w:lineRule="auto"/>
        <w:ind w:left="0" w:right="0"/>
        <w:jc w:val="both"/>
        <w:rPr>
          <w:rFonts w:ascii="Times New Roman" w:eastAsia="Times New Roman" w:hAnsi="Times New Roman" w:cs="Times New Roman"/>
          <w:b/>
          <w:bCs/>
          <w:color w:val="434343"/>
          <w:kern w:val="0"/>
          <w:sz w:val="26"/>
          <w:szCs w:val="26"/>
          <w:lang w:val="en-IN" w:eastAsia="en-IN"/>
          <w14:ligatures w14:val="none"/>
        </w:rPr>
      </w:pPr>
    </w:p>
    <w:p w:rsidR="00CF5F1F" w:rsidRDefault="00CF5F1F" w:rsidP="00CF5F1F">
      <w:pPr>
        <w:spacing w:before="0" w:line="360" w:lineRule="auto"/>
        <w:ind w:left="0" w:right="0"/>
        <w:jc w:val="both"/>
        <w:rPr>
          <w:rFonts w:ascii="Times New Roman" w:eastAsia="Times New Roman" w:hAnsi="Times New Roman" w:cs="Times New Roman"/>
          <w:b/>
          <w:bCs/>
          <w:color w:val="434343"/>
          <w:kern w:val="0"/>
          <w:sz w:val="26"/>
          <w:szCs w:val="26"/>
          <w:lang w:val="en-IN" w:eastAsia="en-IN"/>
          <w14:ligatures w14:val="none"/>
        </w:rPr>
      </w:pPr>
    </w:p>
    <w:p w:rsidR="00CF5F1F" w:rsidRDefault="00CF5F1F" w:rsidP="00CF5F1F">
      <w:pPr>
        <w:spacing w:before="0" w:line="360" w:lineRule="auto"/>
        <w:ind w:left="0" w:right="0"/>
        <w:jc w:val="both"/>
        <w:rPr>
          <w:rFonts w:ascii="Times New Roman" w:eastAsia="Times New Roman" w:hAnsi="Times New Roman" w:cs="Times New Roman"/>
          <w:b/>
          <w:bCs/>
          <w:color w:val="434343"/>
          <w:kern w:val="0"/>
          <w:sz w:val="26"/>
          <w:szCs w:val="26"/>
          <w:lang w:val="en-IN" w:eastAsia="en-IN"/>
          <w14:ligatures w14:val="none"/>
        </w:rPr>
      </w:pPr>
    </w:p>
    <w:p w:rsidR="00CF5F1F" w:rsidRDefault="00CF5F1F" w:rsidP="00CF5F1F">
      <w:pPr>
        <w:spacing w:before="0" w:line="360" w:lineRule="auto"/>
        <w:ind w:left="0" w:right="0"/>
        <w:jc w:val="both"/>
        <w:rPr>
          <w:rFonts w:ascii="Times New Roman" w:eastAsia="Times New Roman" w:hAnsi="Times New Roman" w:cs="Times New Roman"/>
          <w:b/>
          <w:bCs/>
          <w:color w:val="434343"/>
          <w:kern w:val="0"/>
          <w:sz w:val="26"/>
          <w:szCs w:val="26"/>
          <w:lang w:val="en-IN" w:eastAsia="en-IN"/>
          <w14:ligatures w14:val="none"/>
        </w:rPr>
      </w:pPr>
    </w:p>
    <w:p w:rsidR="00CF5F1F" w:rsidRDefault="00CF5F1F" w:rsidP="00CF5F1F">
      <w:pPr>
        <w:spacing w:before="0" w:line="360" w:lineRule="auto"/>
        <w:ind w:left="0" w:right="0"/>
        <w:jc w:val="both"/>
        <w:rPr>
          <w:rFonts w:ascii="Times New Roman" w:eastAsia="Times New Roman" w:hAnsi="Times New Roman" w:cs="Times New Roman"/>
          <w:b/>
          <w:bCs/>
          <w:color w:val="434343"/>
          <w:kern w:val="0"/>
          <w:sz w:val="26"/>
          <w:szCs w:val="26"/>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lastRenderedPageBreak/>
        <w:t>F.R.9 Commenting</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This feature will allow individuals to comment on shared status on hobbit. This           would be done by an interface of text field located at the bottom of every status.</w:t>
      </w:r>
    </w:p>
    <w:p w:rsidR="0037313C" w:rsidRPr="0037313C" w:rsidRDefault="0037313C" w:rsidP="00CF5F1F">
      <w:pPr>
        <w:spacing w:before="0" w:line="360" w:lineRule="auto"/>
        <w:ind w:left="0" w:right="0"/>
        <w:jc w:val="center"/>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noProof/>
          <w:color w:val="434343"/>
          <w:kern w:val="0"/>
          <w:sz w:val="26"/>
          <w:szCs w:val="26"/>
          <w:bdr w:val="none" w:sz="0" w:space="0" w:color="auto" w:frame="1"/>
          <w:lang w:val="en-IN" w:eastAsia="en-IN"/>
          <w14:ligatures w14:val="none"/>
        </w:rPr>
        <w:drawing>
          <wp:inline distT="0" distB="0" distL="0" distR="0" wp14:anchorId="524C69CE" wp14:editId="5883D415">
            <wp:extent cx="5429250" cy="3314700"/>
            <wp:effectExtent l="0" t="0" r="0" b="0"/>
            <wp:docPr id="11" name="Picture 11" descr="https://lh6.googleusercontent.com/HZeKF62lXJsIebZujLYMpoQSS60sCk98-8QEkfX3oFaY8ZkikyWT2QL2h5bleQPAWa2ofgmV8uc6V1lit9kA4Wuq0mfqD9BZ6nlyixkBCiudx5xwLjzwXqZojYNaOMqQ00rcrG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HZeKF62lXJsIebZujLYMpoQSS60sCk98-8QEkfX3oFaY8ZkikyWT2QL2h5bleQPAWa2ofgmV8uc6V1lit9kA4Wuq0mfqD9BZ6nlyixkBCiudx5xwLjzwXqZojYNaOMqQ00rcrGT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3314700"/>
                    </a:xfrm>
                    <a:prstGeom prst="rect">
                      <a:avLst/>
                    </a:prstGeom>
                    <a:noFill/>
                    <a:ln>
                      <a:noFill/>
                    </a:ln>
                  </pic:spPr>
                </pic:pic>
              </a:graphicData>
            </a:graphic>
          </wp:inline>
        </w:drawing>
      </w:r>
    </w:p>
    <w:p w:rsidR="0037313C" w:rsidRPr="0037313C" w:rsidRDefault="0037313C" w:rsidP="00CF5F1F">
      <w:pPr>
        <w:spacing w:before="0" w:line="360" w:lineRule="auto"/>
        <w:ind w:left="0" w:right="0"/>
        <w:jc w:val="center"/>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4"/>
          <w:szCs w:val="24"/>
          <w:u w:val="single"/>
          <w:lang w:val="en-IN" w:eastAsia="en-IN"/>
          <w14:ligatures w14:val="none"/>
        </w:rPr>
        <w:t>Figure:</w:t>
      </w:r>
      <w:r w:rsidRPr="0037313C">
        <w:rPr>
          <w:rFonts w:ascii="Times New Roman" w:eastAsia="Times New Roman" w:hAnsi="Times New Roman" w:cs="Times New Roman"/>
          <w:color w:val="434343"/>
          <w:kern w:val="0"/>
          <w:sz w:val="24"/>
          <w:szCs w:val="24"/>
          <w:lang w:val="en-IN" w:eastAsia="en-IN"/>
          <w14:ligatures w14:val="none"/>
        </w:rPr>
        <w:t>Diagram for commenting</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center"/>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noProof/>
          <w:color w:val="434343"/>
          <w:kern w:val="0"/>
          <w:sz w:val="24"/>
          <w:szCs w:val="24"/>
          <w:bdr w:val="none" w:sz="0" w:space="0" w:color="auto" w:frame="1"/>
          <w:lang w:val="en-IN" w:eastAsia="en-IN"/>
          <w14:ligatures w14:val="none"/>
        </w:rPr>
        <w:drawing>
          <wp:inline distT="0" distB="0" distL="0" distR="0" wp14:anchorId="546C1813" wp14:editId="51E460B3">
            <wp:extent cx="2809875" cy="2790825"/>
            <wp:effectExtent l="0" t="0" r="9525" b="9525"/>
            <wp:docPr id="10" name="Picture 10" descr="https://lh5.googleusercontent.com/cYoNjmd1FKf0tkr61wFtZhf1xPtv7iGGAJby27BDWRKjmsef4CimvDPyp8euWuBx-txZ4pVHPG8CiqUznPAT4mP8IPySEHMQ0VXne5qFb2CAjJ0EtqgpJVzo_E0QjAJJs7l061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cYoNjmd1FKf0tkr61wFtZhf1xPtv7iGGAJby27BDWRKjmsef4CimvDPyp8euWuBx-txZ4pVHPG8CiqUznPAT4mP8IPySEHMQ0VXne5qFb2CAjJ0EtqgpJVzo_E0QjAJJs7l061b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9875" cy="2790825"/>
                    </a:xfrm>
                    <a:prstGeom prst="rect">
                      <a:avLst/>
                    </a:prstGeom>
                    <a:noFill/>
                    <a:ln>
                      <a:noFill/>
                    </a:ln>
                  </pic:spPr>
                </pic:pic>
              </a:graphicData>
            </a:graphic>
          </wp:inline>
        </w:drawing>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D92A50" w:rsidRDefault="00D92A50" w:rsidP="00CF5F1F">
      <w:pPr>
        <w:spacing w:before="0" w:line="360" w:lineRule="auto"/>
        <w:ind w:left="0" w:right="0"/>
        <w:jc w:val="both"/>
        <w:rPr>
          <w:rFonts w:ascii="Times New Roman" w:eastAsia="Times New Roman" w:hAnsi="Times New Roman" w:cs="Times New Roman"/>
          <w:b/>
          <w:bCs/>
          <w:color w:val="434343"/>
          <w:kern w:val="0"/>
          <w:sz w:val="26"/>
          <w:szCs w:val="26"/>
          <w:lang w:val="en-IN" w:eastAsia="en-IN"/>
          <w14:ligatures w14:val="none"/>
        </w:rPr>
      </w:pPr>
    </w:p>
    <w:p w:rsidR="00D92A50" w:rsidRDefault="00D92A50" w:rsidP="00CF5F1F">
      <w:pPr>
        <w:spacing w:before="0" w:line="360" w:lineRule="auto"/>
        <w:ind w:left="0" w:right="0"/>
        <w:jc w:val="both"/>
        <w:rPr>
          <w:rFonts w:ascii="Times New Roman" w:eastAsia="Times New Roman" w:hAnsi="Times New Roman" w:cs="Times New Roman"/>
          <w:b/>
          <w:bCs/>
          <w:color w:val="434343"/>
          <w:kern w:val="0"/>
          <w:sz w:val="26"/>
          <w:szCs w:val="26"/>
          <w:lang w:val="en-IN" w:eastAsia="en-IN"/>
          <w14:ligatures w14:val="none"/>
        </w:rPr>
      </w:pPr>
    </w:p>
    <w:p w:rsidR="00D92A50" w:rsidRDefault="00D92A50" w:rsidP="00CF5F1F">
      <w:pPr>
        <w:spacing w:before="0" w:line="360" w:lineRule="auto"/>
        <w:ind w:left="0" w:right="0"/>
        <w:jc w:val="both"/>
        <w:rPr>
          <w:rFonts w:ascii="Times New Roman" w:eastAsia="Times New Roman" w:hAnsi="Times New Roman" w:cs="Times New Roman"/>
          <w:b/>
          <w:bCs/>
          <w:color w:val="434343"/>
          <w:kern w:val="0"/>
          <w:sz w:val="26"/>
          <w:szCs w:val="26"/>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lastRenderedPageBreak/>
        <w:t>F.R.10  – Create New Page DESCRIPTION</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One ca</w:t>
      </w:r>
      <w:r w:rsidR="00CF5F1F">
        <w:rPr>
          <w:rFonts w:ascii="Times New Roman" w:eastAsia="Times New Roman" w:hAnsi="Times New Roman" w:cs="Times New Roman"/>
          <w:color w:val="434343"/>
          <w:kern w:val="0"/>
          <w:sz w:val="26"/>
          <w:szCs w:val="26"/>
          <w:lang w:val="en-IN" w:eastAsia="en-IN"/>
          <w14:ligatures w14:val="none"/>
        </w:rPr>
        <w:t>n create a new page on to add his/her activities.</w:t>
      </w:r>
    </w:p>
    <w:p w:rsidR="0037313C" w:rsidRPr="0037313C" w:rsidRDefault="0037313C" w:rsidP="00CF5F1F">
      <w:pPr>
        <w:numPr>
          <w:ilvl w:val="0"/>
          <w:numId w:val="24"/>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xml:space="preserve">INPUT- Tap on ‘pages’,tap ‘create page’,tap ‘get </w:t>
      </w:r>
      <w:r w:rsidR="00D92A50" w:rsidRPr="0037313C">
        <w:rPr>
          <w:rFonts w:ascii="Times New Roman" w:eastAsia="Times New Roman" w:hAnsi="Times New Roman" w:cs="Times New Roman"/>
          <w:color w:val="434343"/>
          <w:kern w:val="0"/>
          <w:sz w:val="26"/>
          <w:szCs w:val="26"/>
          <w:lang w:val="en-IN" w:eastAsia="en-IN"/>
          <w14:ligatures w14:val="none"/>
        </w:rPr>
        <w:t>started’, select</w:t>
      </w:r>
      <w:r w:rsidRPr="0037313C">
        <w:rPr>
          <w:rFonts w:ascii="Times New Roman" w:eastAsia="Times New Roman" w:hAnsi="Times New Roman" w:cs="Times New Roman"/>
          <w:color w:val="434343"/>
          <w:kern w:val="0"/>
          <w:sz w:val="26"/>
          <w:szCs w:val="26"/>
          <w:lang w:val="en-IN" w:eastAsia="en-IN"/>
          <w14:ligatures w14:val="none"/>
        </w:rPr>
        <w:t xml:space="preserve"> </w:t>
      </w:r>
      <w:r w:rsidR="00D92A50" w:rsidRPr="0037313C">
        <w:rPr>
          <w:rFonts w:ascii="Times New Roman" w:eastAsia="Times New Roman" w:hAnsi="Times New Roman" w:cs="Times New Roman"/>
          <w:color w:val="434343"/>
          <w:kern w:val="0"/>
          <w:sz w:val="26"/>
          <w:szCs w:val="26"/>
          <w:lang w:val="en-IN" w:eastAsia="en-IN"/>
          <w14:ligatures w14:val="none"/>
        </w:rPr>
        <w:t>name, select</w:t>
      </w:r>
      <w:r w:rsidRPr="0037313C">
        <w:rPr>
          <w:rFonts w:ascii="Times New Roman" w:eastAsia="Times New Roman" w:hAnsi="Times New Roman" w:cs="Times New Roman"/>
          <w:color w:val="434343"/>
          <w:kern w:val="0"/>
          <w:sz w:val="26"/>
          <w:szCs w:val="26"/>
          <w:lang w:val="en-IN" w:eastAsia="en-IN"/>
          <w14:ligatures w14:val="none"/>
        </w:rPr>
        <w:t xml:space="preserve"> categories ,add cover photo,profile picture for page,tap ‘visit page’.</w:t>
      </w:r>
    </w:p>
    <w:p w:rsidR="0037313C" w:rsidRPr="0037313C" w:rsidRDefault="0037313C" w:rsidP="00CF5F1F">
      <w:pPr>
        <w:numPr>
          <w:ilvl w:val="0"/>
          <w:numId w:val="24"/>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PROCESSING- User tap on ‘pages’ ,transferred to ‘create page’ and then clicks ‘get started’ ,transferred to add name ,cover photo ,profile photo and then tap on ‘visit page’ to see the created page. </w:t>
      </w:r>
    </w:p>
    <w:p w:rsidR="0037313C" w:rsidRPr="0037313C" w:rsidRDefault="0037313C" w:rsidP="00CF5F1F">
      <w:pPr>
        <w:numPr>
          <w:ilvl w:val="0"/>
          <w:numId w:val="24"/>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xml:space="preserve">OUTPUT- A new page </w:t>
      </w:r>
      <w:r w:rsidR="00D92A50" w:rsidRPr="0037313C">
        <w:rPr>
          <w:rFonts w:ascii="Times New Roman" w:eastAsia="Times New Roman" w:hAnsi="Times New Roman" w:cs="Times New Roman"/>
          <w:color w:val="434343"/>
          <w:kern w:val="0"/>
          <w:sz w:val="26"/>
          <w:szCs w:val="26"/>
          <w:lang w:val="en-IN" w:eastAsia="en-IN"/>
          <w14:ligatures w14:val="none"/>
        </w:rPr>
        <w:t>created.</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F.R. 11– Sending Message DESCRIPTION</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A user should be able to send instant messages to the members of the interest group. User should be notified when messages are successfully delivered to recipient by displaying a tick sign next to message sent.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numPr>
          <w:ilvl w:val="0"/>
          <w:numId w:val="25"/>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INPUT- Message typed.</w:t>
      </w:r>
    </w:p>
    <w:p w:rsidR="0037313C" w:rsidRPr="0037313C" w:rsidRDefault="0037313C" w:rsidP="00CF5F1F">
      <w:pPr>
        <w:numPr>
          <w:ilvl w:val="0"/>
          <w:numId w:val="25"/>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PROCESSING- Message send to other user. </w:t>
      </w:r>
    </w:p>
    <w:p w:rsidR="0037313C" w:rsidRPr="0037313C" w:rsidRDefault="0037313C" w:rsidP="00CF5F1F">
      <w:pPr>
        <w:numPr>
          <w:ilvl w:val="0"/>
          <w:numId w:val="25"/>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xml:space="preserve">OUTPUT- Tick on </w:t>
      </w:r>
      <w:r w:rsidR="00D92A50" w:rsidRPr="0037313C">
        <w:rPr>
          <w:rFonts w:ascii="Times New Roman" w:eastAsia="Times New Roman" w:hAnsi="Times New Roman" w:cs="Times New Roman"/>
          <w:color w:val="434343"/>
          <w:kern w:val="0"/>
          <w:sz w:val="26"/>
          <w:szCs w:val="26"/>
          <w:lang w:val="en-IN" w:eastAsia="en-IN"/>
          <w14:ligatures w14:val="none"/>
        </w:rPr>
        <w:t>Message. </w:t>
      </w:r>
    </w:p>
    <w:p w:rsidR="0037313C" w:rsidRPr="0037313C" w:rsidRDefault="0037313C" w:rsidP="00D92A50">
      <w:pPr>
        <w:spacing w:before="0" w:line="360" w:lineRule="auto"/>
        <w:ind w:left="0" w:right="0"/>
        <w:jc w:val="center"/>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noProof/>
          <w:color w:val="434343"/>
          <w:kern w:val="0"/>
          <w:sz w:val="26"/>
          <w:szCs w:val="26"/>
          <w:bdr w:val="none" w:sz="0" w:space="0" w:color="auto" w:frame="1"/>
          <w:lang w:val="en-IN" w:eastAsia="en-IN"/>
          <w14:ligatures w14:val="none"/>
        </w:rPr>
        <w:drawing>
          <wp:inline distT="0" distB="0" distL="0" distR="0" wp14:anchorId="415E9E06" wp14:editId="65E134B4">
            <wp:extent cx="2466975" cy="4086225"/>
            <wp:effectExtent l="0" t="0" r="9525" b="9525"/>
            <wp:docPr id="9" name="Picture 9" descr="https://lh6.googleusercontent.com/tIZX9EqbtH5Dcwdw0n1_P7xgaiI-VQI8_oNiK1W4NT1Mqo0F3Q8ngARMXVcdXEc5xC-N9v1KKDWcXOb2gDac0G8KaWty729lBvlZQ9qe8nWUwhUvPfwAN51GSpGSk3RzFOtc74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tIZX9EqbtH5Dcwdw0n1_P7xgaiI-VQI8_oNiK1W4NT1Mqo0F3Q8ngARMXVcdXEc5xC-N9v1KKDWcXOb2gDac0G8KaWty729lBvlZQ9qe8nWUwhUvPfwAN51GSpGSk3RzFOtc74n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4086225"/>
                    </a:xfrm>
                    <a:prstGeom prst="rect">
                      <a:avLst/>
                    </a:prstGeom>
                    <a:noFill/>
                    <a:ln>
                      <a:noFill/>
                    </a:ln>
                  </pic:spPr>
                </pic:pic>
              </a:graphicData>
            </a:graphic>
          </wp:inline>
        </w:drawing>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F.R. 12– Send Attachments DESCRIPTION-</w:t>
      </w:r>
      <w:r w:rsidRPr="0037313C">
        <w:rPr>
          <w:rFonts w:ascii="Times New Roman" w:eastAsia="Times New Roman" w:hAnsi="Times New Roman" w:cs="Times New Roman"/>
          <w:color w:val="434343"/>
          <w:kern w:val="0"/>
          <w:sz w:val="26"/>
          <w:szCs w:val="26"/>
          <w:lang w:val="en-IN" w:eastAsia="en-IN"/>
          <w14:ligatures w14:val="none"/>
        </w:rPr>
        <w:t xml:space="preserve"> A user should be able to send audio</w:t>
      </w:r>
      <w:r w:rsidR="00D92A50" w:rsidRPr="0037313C">
        <w:rPr>
          <w:rFonts w:ascii="Times New Roman" w:eastAsia="Times New Roman" w:hAnsi="Times New Roman" w:cs="Times New Roman"/>
          <w:color w:val="434343"/>
          <w:kern w:val="0"/>
          <w:sz w:val="26"/>
          <w:szCs w:val="26"/>
          <w:lang w:val="en-IN" w:eastAsia="en-IN"/>
          <w14:ligatures w14:val="none"/>
        </w:rPr>
        <w:t>, video</w:t>
      </w:r>
      <w:r w:rsidRPr="0037313C">
        <w:rPr>
          <w:rFonts w:ascii="Times New Roman" w:eastAsia="Times New Roman" w:hAnsi="Times New Roman" w:cs="Times New Roman"/>
          <w:color w:val="434343"/>
          <w:kern w:val="0"/>
          <w:sz w:val="26"/>
          <w:szCs w:val="26"/>
          <w:lang w:val="en-IN" w:eastAsia="en-IN"/>
          <w14:ligatures w14:val="none"/>
        </w:rPr>
        <w:t xml:space="preserve"> and images as attachments. </w:t>
      </w:r>
    </w:p>
    <w:p w:rsidR="0037313C" w:rsidRPr="0037313C" w:rsidRDefault="0037313C" w:rsidP="00CF5F1F">
      <w:pPr>
        <w:numPr>
          <w:ilvl w:val="0"/>
          <w:numId w:val="26"/>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INPUT- File attached.</w:t>
      </w:r>
    </w:p>
    <w:p w:rsidR="0037313C" w:rsidRPr="0037313C" w:rsidRDefault="0037313C" w:rsidP="00CF5F1F">
      <w:pPr>
        <w:numPr>
          <w:ilvl w:val="0"/>
          <w:numId w:val="26"/>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PROCESSING-Send to other side user. </w:t>
      </w:r>
    </w:p>
    <w:p w:rsidR="0037313C" w:rsidRPr="0037313C" w:rsidRDefault="0037313C" w:rsidP="00CF5F1F">
      <w:pPr>
        <w:numPr>
          <w:ilvl w:val="0"/>
          <w:numId w:val="26"/>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OUTPUT-Tick on file. </w:t>
      </w:r>
    </w:p>
    <w:p w:rsidR="00D92A50" w:rsidRDefault="00D92A50"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F.R. 13 – Uploading Videos DESCRIPTION-</w:t>
      </w:r>
      <w:r w:rsidRPr="0037313C">
        <w:rPr>
          <w:rFonts w:ascii="Times New Roman" w:eastAsia="Times New Roman" w:hAnsi="Times New Roman" w:cs="Times New Roman"/>
          <w:color w:val="434343"/>
          <w:kern w:val="0"/>
          <w:sz w:val="26"/>
          <w:szCs w:val="26"/>
          <w:lang w:val="en-IN" w:eastAsia="en-IN"/>
          <w14:ligatures w14:val="none"/>
        </w:rPr>
        <w:t xml:space="preserve"> User can upload video in his/her account.</w:t>
      </w:r>
    </w:p>
    <w:p w:rsidR="0037313C" w:rsidRPr="0037313C" w:rsidRDefault="0037313C" w:rsidP="00CF5F1F">
      <w:pPr>
        <w:numPr>
          <w:ilvl w:val="0"/>
          <w:numId w:val="27"/>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INPUT- Click ‘add video’ button</w:t>
      </w:r>
      <w:r w:rsidR="00D92A50" w:rsidRPr="0037313C">
        <w:rPr>
          <w:rFonts w:ascii="Times New Roman" w:eastAsia="Times New Roman" w:hAnsi="Times New Roman" w:cs="Times New Roman"/>
          <w:color w:val="434343"/>
          <w:kern w:val="0"/>
          <w:sz w:val="26"/>
          <w:szCs w:val="26"/>
          <w:lang w:val="en-IN" w:eastAsia="en-IN"/>
          <w14:ligatures w14:val="none"/>
        </w:rPr>
        <w:t>, choose</w:t>
      </w:r>
      <w:r w:rsidRPr="0037313C">
        <w:rPr>
          <w:rFonts w:ascii="Times New Roman" w:eastAsia="Times New Roman" w:hAnsi="Times New Roman" w:cs="Times New Roman"/>
          <w:color w:val="434343"/>
          <w:kern w:val="0"/>
          <w:sz w:val="26"/>
          <w:szCs w:val="26"/>
          <w:lang w:val="en-IN" w:eastAsia="en-IN"/>
          <w14:ligatures w14:val="none"/>
        </w:rPr>
        <w:t xml:space="preserve"> </w:t>
      </w:r>
      <w:r w:rsidR="00D92A50" w:rsidRPr="0037313C">
        <w:rPr>
          <w:rFonts w:ascii="Times New Roman" w:eastAsia="Times New Roman" w:hAnsi="Times New Roman" w:cs="Times New Roman"/>
          <w:color w:val="434343"/>
          <w:kern w:val="0"/>
          <w:sz w:val="26"/>
          <w:szCs w:val="26"/>
          <w:lang w:val="en-IN" w:eastAsia="en-IN"/>
          <w14:ligatures w14:val="none"/>
        </w:rPr>
        <w:t>file, add</w:t>
      </w:r>
      <w:r w:rsidRPr="0037313C">
        <w:rPr>
          <w:rFonts w:ascii="Times New Roman" w:eastAsia="Times New Roman" w:hAnsi="Times New Roman" w:cs="Times New Roman"/>
          <w:color w:val="434343"/>
          <w:kern w:val="0"/>
          <w:sz w:val="26"/>
          <w:szCs w:val="26"/>
          <w:lang w:val="en-IN" w:eastAsia="en-IN"/>
          <w14:ligatures w14:val="none"/>
        </w:rPr>
        <w:t xml:space="preserve"> description and post. </w:t>
      </w:r>
    </w:p>
    <w:p w:rsidR="0037313C" w:rsidRPr="0037313C" w:rsidRDefault="0037313C" w:rsidP="00CF5F1F">
      <w:pPr>
        <w:numPr>
          <w:ilvl w:val="0"/>
          <w:numId w:val="27"/>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PROCESSING- User clicks on ‘add video’, transferred to choose files and then clicks on ‘post’ to upload and then video uploaded. </w:t>
      </w:r>
    </w:p>
    <w:p w:rsidR="0037313C" w:rsidRPr="0037313C" w:rsidRDefault="0037313C" w:rsidP="00CF5F1F">
      <w:pPr>
        <w:numPr>
          <w:ilvl w:val="0"/>
          <w:numId w:val="27"/>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OUTPUT-Video uploaded successfully.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F.R. 14– Notes DESCRIPTION-</w:t>
      </w:r>
      <w:r w:rsidRPr="0037313C">
        <w:rPr>
          <w:rFonts w:ascii="Times New Roman" w:eastAsia="Times New Roman" w:hAnsi="Times New Roman" w:cs="Times New Roman"/>
          <w:color w:val="434343"/>
          <w:kern w:val="0"/>
          <w:sz w:val="26"/>
          <w:szCs w:val="26"/>
          <w:lang w:val="en-IN" w:eastAsia="en-IN"/>
          <w14:ligatures w14:val="none"/>
        </w:rPr>
        <w:t>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User can add notes.</w:t>
      </w:r>
    </w:p>
    <w:p w:rsidR="0037313C" w:rsidRPr="0037313C" w:rsidRDefault="0037313C" w:rsidP="00CF5F1F">
      <w:pPr>
        <w:numPr>
          <w:ilvl w:val="0"/>
          <w:numId w:val="28"/>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xml:space="preserve"> INPUT- Select ‘more’ at right of profile picture, click ‘notes’, click ‘add notes’ , drag </w:t>
      </w:r>
      <w:r w:rsidR="00D92A50" w:rsidRPr="0037313C">
        <w:rPr>
          <w:rFonts w:ascii="Times New Roman" w:eastAsia="Times New Roman" w:hAnsi="Times New Roman" w:cs="Times New Roman"/>
          <w:color w:val="434343"/>
          <w:kern w:val="0"/>
          <w:sz w:val="26"/>
          <w:szCs w:val="26"/>
          <w:lang w:val="en-IN" w:eastAsia="en-IN"/>
          <w14:ligatures w14:val="none"/>
        </w:rPr>
        <w:t>file, create</w:t>
      </w:r>
      <w:r w:rsidRPr="0037313C">
        <w:rPr>
          <w:rFonts w:ascii="Times New Roman" w:eastAsia="Times New Roman" w:hAnsi="Times New Roman" w:cs="Times New Roman"/>
          <w:color w:val="434343"/>
          <w:kern w:val="0"/>
          <w:sz w:val="26"/>
          <w:szCs w:val="26"/>
          <w:lang w:val="en-IN" w:eastAsia="en-IN"/>
          <w14:ligatures w14:val="none"/>
        </w:rPr>
        <w:t xml:space="preserve"> note and ‘publish’. </w:t>
      </w:r>
    </w:p>
    <w:p w:rsidR="0037313C" w:rsidRPr="0037313C" w:rsidRDefault="0037313C" w:rsidP="00CF5F1F">
      <w:pPr>
        <w:numPr>
          <w:ilvl w:val="0"/>
          <w:numId w:val="28"/>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xml:space="preserve">PROCESSING- User clicks on </w:t>
      </w:r>
      <w:r w:rsidR="00D92A50" w:rsidRPr="0037313C">
        <w:rPr>
          <w:rFonts w:ascii="Times New Roman" w:eastAsia="Times New Roman" w:hAnsi="Times New Roman" w:cs="Times New Roman"/>
          <w:color w:val="434343"/>
          <w:kern w:val="0"/>
          <w:sz w:val="26"/>
          <w:szCs w:val="26"/>
          <w:lang w:val="en-IN" w:eastAsia="en-IN"/>
          <w14:ligatures w14:val="none"/>
        </w:rPr>
        <w:t>‘more’,</w:t>
      </w:r>
      <w:r w:rsidRPr="0037313C">
        <w:rPr>
          <w:rFonts w:ascii="Times New Roman" w:eastAsia="Times New Roman" w:hAnsi="Times New Roman" w:cs="Times New Roman"/>
          <w:color w:val="434343"/>
          <w:kern w:val="0"/>
          <w:sz w:val="26"/>
          <w:szCs w:val="26"/>
          <w:lang w:val="en-IN" w:eastAsia="en-IN"/>
          <w14:ligatures w14:val="none"/>
        </w:rPr>
        <w:t xml:space="preserve"> choose notes and clicks to </w:t>
      </w:r>
      <w:r w:rsidR="00D92A50" w:rsidRPr="0037313C">
        <w:rPr>
          <w:rFonts w:ascii="Times New Roman" w:eastAsia="Times New Roman" w:hAnsi="Times New Roman" w:cs="Times New Roman"/>
          <w:color w:val="434343"/>
          <w:kern w:val="0"/>
          <w:sz w:val="26"/>
          <w:szCs w:val="26"/>
          <w:lang w:val="en-IN" w:eastAsia="en-IN"/>
          <w14:ligatures w14:val="none"/>
        </w:rPr>
        <w:t>add,</w:t>
      </w:r>
      <w:r w:rsidRPr="0037313C">
        <w:rPr>
          <w:rFonts w:ascii="Times New Roman" w:eastAsia="Times New Roman" w:hAnsi="Times New Roman" w:cs="Times New Roman"/>
          <w:color w:val="434343"/>
          <w:kern w:val="0"/>
          <w:sz w:val="26"/>
          <w:szCs w:val="26"/>
          <w:lang w:val="en-IN" w:eastAsia="en-IN"/>
          <w14:ligatures w14:val="none"/>
        </w:rPr>
        <w:t xml:space="preserve"> and then attaches file then click to create and ‘publish’. </w:t>
      </w:r>
    </w:p>
    <w:p w:rsidR="0037313C" w:rsidRPr="0037313C" w:rsidRDefault="0037313C" w:rsidP="00CF5F1F">
      <w:pPr>
        <w:numPr>
          <w:ilvl w:val="0"/>
          <w:numId w:val="28"/>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OUTPUT- Note published.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F.R.15– Videos DESCRIPTION-</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User can watch uploaded videos on Hobbit.</w:t>
      </w:r>
    </w:p>
    <w:p w:rsidR="0037313C" w:rsidRPr="0037313C" w:rsidRDefault="0037313C" w:rsidP="00CF5F1F">
      <w:pPr>
        <w:numPr>
          <w:ilvl w:val="0"/>
          <w:numId w:val="29"/>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INPUT-Search videos</w:t>
      </w:r>
      <w:r w:rsidR="00D92A50" w:rsidRPr="0037313C">
        <w:rPr>
          <w:rFonts w:ascii="Times New Roman" w:eastAsia="Times New Roman" w:hAnsi="Times New Roman" w:cs="Times New Roman"/>
          <w:color w:val="434343"/>
          <w:kern w:val="0"/>
          <w:sz w:val="26"/>
          <w:szCs w:val="26"/>
          <w:lang w:val="en-IN" w:eastAsia="en-IN"/>
          <w14:ligatures w14:val="none"/>
        </w:rPr>
        <w:t>, click</w:t>
      </w:r>
      <w:r w:rsidRPr="0037313C">
        <w:rPr>
          <w:rFonts w:ascii="Times New Roman" w:eastAsia="Times New Roman" w:hAnsi="Times New Roman" w:cs="Times New Roman"/>
          <w:color w:val="434343"/>
          <w:kern w:val="0"/>
          <w:sz w:val="26"/>
          <w:szCs w:val="26"/>
          <w:lang w:val="en-IN" w:eastAsia="en-IN"/>
          <w14:ligatures w14:val="none"/>
        </w:rPr>
        <w:t xml:space="preserve"> to watch.</w:t>
      </w:r>
    </w:p>
    <w:p w:rsidR="0037313C" w:rsidRPr="0037313C" w:rsidRDefault="0037313C" w:rsidP="00CF5F1F">
      <w:pPr>
        <w:numPr>
          <w:ilvl w:val="0"/>
          <w:numId w:val="29"/>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PROCESSING- User searches for a video in ‘search’ and a list of videos related to search displayed and then click to watch. </w:t>
      </w:r>
    </w:p>
    <w:p w:rsidR="0037313C" w:rsidRPr="0037313C" w:rsidRDefault="0037313C" w:rsidP="00CF5F1F">
      <w:pPr>
        <w:numPr>
          <w:ilvl w:val="0"/>
          <w:numId w:val="29"/>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OUTPUT- Video is watched by the user.</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D92A50" w:rsidRDefault="00D92A50" w:rsidP="00CF5F1F">
      <w:pPr>
        <w:spacing w:before="0" w:line="360" w:lineRule="auto"/>
        <w:ind w:left="0" w:right="0"/>
        <w:jc w:val="both"/>
        <w:rPr>
          <w:rFonts w:ascii="Times New Roman" w:eastAsia="Times New Roman" w:hAnsi="Times New Roman" w:cs="Times New Roman"/>
          <w:b/>
          <w:bCs/>
          <w:color w:val="434343"/>
          <w:kern w:val="0"/>
          <w:sz w:val="26"/>
          <w:szCs w:val="26"/>
          <w:lang w:val="en-IN" w:eastAsia="en-IN"/>
          <w14:ligatures w14:val="none"/>
        </w:rPr>
      </w:pPr>
    </w:p>
    <w:p w:rsidR="00D92A50" w:rsidRDefault="00D92A50" w:rsidP="00CF5F1F">
      <w:pPr>
        <w:spacing w:before="0" w:line="360" w:lineRule="auto"/>
        <w:ind w:left="0" w:right="0"/>
        <w:jc w:val="both"/>
        <w:rPr>
          <w:rFonts w:ascii="Times New Roman" w:eastAsia="Times New Roman" w:hAnsi="Times New Roman" w:cs="Times New Roman"/>
          <w:b/>
          <w:bCs/>
          <w:color w:val="434343"/>
          <w:kern w:val="0"/>
          <w:sz w:val="26"/>
          <w:szCs w:val="26"/>
          <w:lang w:val="en-IN" w:eastAsia="en-IN"/>
          <w14:ligatures w14:val="none"/>
        </w:rPr>
      </w:pPr>
    </w:p>
    <w:p w:rsidR="00D92A50" w:rsidRDefault="00D92A50" w:rsidP="00CF5F1F">
      <w:pPr>
        <w:spacing w:before="0" w:line="360" w:lineRule="auto"/>
        <w:ind w:left="0" w:right="0"/>
        <w:jc w:val="both"/>
        <w:rPr>
          <w:rFonts w:ascii="Times New Roman" w:eastAsia="Times New Roman" w:hAnsi="Times New Roman" w:cs="Times New Roman"/>
          <w:b/>
          <w:bCs/>
          <w:color w:val="434343"/>
          <w:kern w:val="0"/>
          <w:sz w:val="26"/>
          <w:szCs w:val="26"/>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lastRenderedPageBreak/>
        <w:t> F.R. 16– Notifications DESCRIPTION-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Notifications are updates about activity on Hobbit. </w:t>
      </w:r>
    </w:p>
    <w:p w:rsidR="0037313C" w:rsidRPr="0037313C" w:rsidRDefault="0037313C" w:rsidP="00CF5F1F">
      <w:pPr>
        <w:numPr>
          <w:ilvl w:val="0"/>
          <w:numId w:val="30"/>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xml:space="preserve">INPUT-Tap the globe </w:t>
      </w:r>
      <w:r w:rsidR="00D92A50" w:rsidRPr="0037313C">
        <w:rPr>
          <w:rFonts w:ascii="Times New Roman" w:eastAsia="Times New Roman" w:hAnsi="Times New Roman" w:cs="Times New Roman"/>
          <w:color w:val="434343"/>
          <w:kern w:val="0"/>
          <w:sz w:val="26"/>
          <w:szCs w:val="26"/>
          <w:lang w:val="en-IN" w:eastAsia="en-IN"/>
          <w14:ligatures w14:val="none"/>
        </w:rPr>
        <w:t>icon, click</w:t>
      </w:r>
      <w:r w:rsidRPr="0037313C">
        <w:rPr>
          <w:rFonts w:ascii="Times New Roman" w:eastAsia="Times New Roman" w:hAnsi="Times New Roman" w:cs="Times New Roman"/>
          <w:color w:val="434343"/>
          <w:kern w:val="0"/>
          <w:sz w:val="26"/>
          <w:szCs w:val="26"/>
          <w:lang w:val="en-IN" w:eastAsia="en-IN"/>
          <w14:ligatures w14:val="none"/>
        </w:rPr>
        <w:t xml:space="preserve"> see all.</w:t>
      </w:r>
    </w:p>
    <w:p w:rsidR="0037313C" w:rsidRPr="0037313C" w:rsidRDefault="0037313C" w:rsidP="00CF5F1F">
      <w:pPr>
        <w:numPr>
          <w:ilvl w:val="0"/>
          <w:numId w:val="30"/>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PROCESSING- user click on globe icon then list of notifications displayed.</w:t>
      </w:r>
    </w:p>
    <w:p w:rsidR="0037313C" w:rsidRPr="0037313C" w:rsidRDefault="0037313C" w:rsidP="00CF5F1F">
      <w:pPr>
        <w:numPr>
          <w:ilvl w:val="0"/>
          <w:numId w:val="30"/>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OUTPUT-List of notifications displayed.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F.R. 17 – Update Profile DESCRIPTION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xml:space="preserve">User can update his profile picture, can add </w:t>
      </w:r>
      <w:r w:rsidR="00D92A50" w:rsidRPr="0037313C">
        <w:rPr>
          <w:rFonts w:ascii="Times New Roman" w:eastAsia="Times New Roman" w:hAnsi="Times New Roman" w:cs="Times New Roman"/>
          <w:color w:val="434343"/>
          <w:kern w:val="0"/>
          <w:sz w:val="26"/>
          <w:szCs w:val="26"/>
          <w:lang w:val="en-IN" w:eastAsia="en-IN"/>
          <w14:ligatures w14:val="none"/>
        </w:rPr>
        <w:t>birthday,</w:t>
      </w:r>
      <w:r w:rsidRPr="0037313C">
        <w:rPr>
          <w:rFonts w:ascii="Times New Roman" w:eastAsia="Times New Roman" w:hAnsi="Times New Roman" w:cs="Times New Roman"/>
          <w:color w:val="434343"/>
          <w:kern w:val="0"/>
          <w:sz w:val="26"/>
          <w:szCs w:val="26"/>
          <w:lang w:val="en-IN" w:eastAsia="en-IN"/>
          <w14:ligatures w14:val="none"/>
        </w:rPr>
        <w:t xml:space="preserve"> </w:t>
      </w:r>
      <w:r w:rsidR="00D92A50" w:rsidRPr="0037313C">
        <w:rPr>
          <w:rFonts w:ascii="Times New Roman" w:eastAsia="Times New Roman" w:hAnsi="Times New Roman" w:cs="Times New Roman"/>
          <w:color w:val="434343"/>
          <w:kern w:val="0"/>
          <w:sz w:val="26"/>
          <w:szCs w:val="26"/>
          <w:lang w:val="en-IN" w:eastAsia="en-IN"/>
          <w14:ligatures w14:val="none"/>
        </w:rPr>
        <w:t>and can</w:t>
      </w:r>
      <w:r w:rsidRPr="0037313C">
        <w:rPr>
          <w:rFonts w:ascii="Times New Roman" w:eastAsia="Times New Roman" w:hAnsi="Times New Roman" w:cs="Times New Roman"/>
          <w:color w:val="434343"/>
          <w:kern w:val="0"/>
          <w:sz w:val="26"/>
          <w:szCs w:val="26"/>
          <w:lang w:val="en-IN" w:eastAsia="en-IN"/>
          <w14:ligatures w14:val="none"/>
        </w:rPr>
        <w:t xml:space="preserve"> add their </w:t>
      </w:r>
      <w:r w:rsidR="00D92A50" w:rsidRPr="0037313C">
        <w:rPr>
          <w:rFonts w:ascii="Times New Roman" w:eastAsia="Times New Roman" w:hAnsi="Times New Roman" w:cs="Times New Roman"/>
          <w:color w:val="434343"/>
          <w:kern w:val="0"/>
          <w:sz w:val="26"/>
          <w:szCs w:val="26"/>
          <w:lang w:val="en-IN" w:eastAsia="en-IN"/>
          <w14:ligatures w14:val="none"/>
        </w:rPr>
        <w:t>bio, nickname</w:t>
      </w:r>
      <w:r w:rsidRPr="0037313C">
        <w:rPr>
          <w:rFonts w:ascii="Times New Roman" w:eastAsia="Times New Roman" w:hAnsi="Times New Roman" w:cs="Times New Roman"/>
          <w:color w:val="434343"/>
          <w:kern w:val="0"/>
          <w:sz w:val="26"/>
          <w:szCs w:val="26"/>
          <w:lang w:val="en-IN" w:eastAsia="en-IN"/>
          <w14:ligatures w14:val="none"/>
        </w:rPr>
        <w:t xml:space="preserve"> from function ‘update profile’. </w:t>
      </w:r>
    </w:p>
    <w:p w:rsidR="0037313C" w:rsidRPr="0037313C" w:rsidRDefault="0037313C" w:rsidP="00CF5F1F">
      <w:pPr>
        <w:numPr>
          <w:ilvl w:val="0"/>
          <w:numId w:val="31"/>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INPUT- Asks to update user’s profile picture, cover picture</w:t>
      </w:r>
      <w:r w:rsidR="00D92A50" w:rsidRPr="0037313C">
        <w:rPr>
          <w:rFonts w:ascii="Times New Roman" w:eastAsia="Times New Roman" w:hAnsi="Times New Roman" w:cs="Times New Roman"/>
          <w:color w:val="434343"/>
          <w:kern w:val="0"/>
          <w:sz w:val="26"/>
          <w:szCs w:val="26"/>
          <w:lang w:val="en-IN" w:eastAsia="en-IN"/>
          <w14:ligatures w14:val="none"/>
        </w:rPr>
        <w:t>, education, etc</w:t>
      </w:r>
      <w:r w:rsidRPr="0037313C">
        <w:rPr>
          <w:rFonts w:ascii="Times New Roman" w:eastAsia="Times New Roman" w:hAnsi="Times New Roman" w:cs="Times New Roman"/>
          <w:color w:val="434343"/>
          <w:kern w:val="0"/>
          <w:sz w:val="26"/>
          <w:szCs w:val="26"/>
          <w:lang w:val="en-IN" w:eastAsia="en-IN"/>
          <w14:ligatures w14:val="none"/>
        </w:rPr>
        <w:t>.</w:t>
      </w:r>
    </w:p>
    <w:p w:rsidR="0037313C" w:rsidRPr="0037313C" w:rsidRDefault="0037313C" w:rsidP="00CF5F1F">
      <w:pPr>
        <w:numPr>
          <w:ilvl w:val="0"/>
          <w:numId w:val="31"/>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PROCESSING- Stores the information and processes the request. </w:t>
      </w:r>
    </w:p>
    <w:p w:rsidR="0037313C" w:rsidRPr="0037313C" w:rsidRDefault="0037313C" w:rsidP="00CF5F1F">
      <w:pPr>
        <w:numPr>
          <w:ilvl w:val="0"/>
          <w:numId w:val="31"/>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OUTPUT- Updates profile as provided by user.</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 F.R. 18– Creating an Event DESCRIPTION-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xml:space="preserve">User can </w:t>
      </w:r>
      <w:r w:rsidR="00D92A50" w:rsidRPr="0037313C">
        <w:rPr>
          <w:rFonts w:ascii="Times New Roman" w:eastAsia="Times New Roman" w:hAnsi="Times New Roman" w:cs="Times New Roman"/>
          <w:color w:val="434343"/>
          <w:kern w:val="0"/>
          <w:sz w:val="26"/>
          <w:szCs w:val="26"/>
          <w:lang w:val="en-IN" w:eastAsia="en-IN"/>
          <w14:ligatures w14:val="none"/>
        </w:rPr>
        <w:t>create</w:t>
      </w:r>
      <w:r w:rsidRPr="0037313C">
        <w:rPr>
          <w:rFonts w:ascii="Times New Roman" w:eastAsia="Times New Roman" w:hAnsi="Times New Roman" w:cs="Times New Roman"/>
          <w:color w:val="434343"/>
          <w:kern w:val="0"/>
          <w:sz w:val="26"/>
          <w:szCs w:val="26"/>
          <w:lang w:val="en-IN" w:eastAsia="en-IN"/>
          <w14:ligatures w14:val="none"/>
        </w:rPr>
        <w:t xml:space="preserve"> an Event through his Page to connect to his audience.</w:t>
      </w:r>
    </w:p>
    <w:p w:rsidR="0037313C" w:rsidRPr="0037313C" w:rsidRDefault="0037313C" w:rsidP="00CF5F1F">
      <w:pPr>
        <w:numPr>
          <w:ilvl w:val="0"/>
          <w:numId w:val="32"/>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xml:space="preserve"> INPUT- Click on ‘create event’ tab, choose </w:t>
      </w:r>
      <w:r w:rsidR="00D92A50" w:rsidRPr="0037313C">
        <w:rPr>
          <w:rFonts w:ascii="Times New Roman" w:eastAsia="Times New Roman" w:hAnsi="Times New Roman" w:cs="Times New Roman"/>
          <w:color w:val="434343"/>
          <w:kern w:val="0"/>
          <w:sz w:val="26"/>
          <w:szCs w:val="26"/>
          <w:lang w:val="en-IN" w:eastAsia="en-IN"/>
          <w14:ligatures w14:val="none"/>
        </w:rPr>
        <w:t>name, add</w:t>
      </w:r>
      <w:r w:rsidRPr="0037313C">
        <w:rPr>
          <w:rFonts w:ascii="Times New Roman" w:eastAsia="Times New Roman" w:hAnsi="Times New Roman" w:cs="Times New Roman"/>
          <w:color w:val="434343"/>
          <w:kern w:val="0"/>
          <w:sz w:val="26"/>
          <w:szCs w:val="26"/>
          <w:lang w:val="en-IN" w:eastAsia="en-IN"/>
          <w14:ligatures w14:val="none"/>
        </w:rPr>
        <w:t xml:space="preserve"> location and time. </w:t>
      </w:r>
    </w:p>
    <w:p w:rsidR="0037313C" w:rsidRPr="0037313C" w:rsidRDefault="0037313C" w:rsidP="00CF5F1F">
      <w:pPr>
        <w:numPr>
          <w:ilvl w:val="0"/>
          <w:numId w:val="32"/>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PROCESSING- store the information and process the request. </w:t>
      </w:r>
    </w:p>
    <w:p w:rsidR="0037313C" w:rsidRPr="0037313C" w:rsidRDefault="0037313C" w:rsidP="00CF5F1F">
      <w:pPr>
        <w:numPr>
          <w:ilvl w:val="0"/>
          <w:numId w:val="32"/>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xml:space="preserve">OUTPUT-Event created in the calendar section of the </w:t>
      </w:r>
      <w:r w:rsidR="00D92A50" w:rsidRPr="0037313C">
        <w:rPr>
          <w:rFonts w:ascii="Times New Roman" w:eastAsia="Times New Roman" w:hAnsi="Times New Roman" w:cs="Times New Roman"/>
          <w:color w:val="434343"/>
          <w:kern w:val="0"/>
          <w:sz w:val="26"/>
          <w:szCs w:val="26"/>
          <w:lang w:val="en-IN" w:eastAsia="en-IN"/>
          <w14:ligatures w14:val="none"/>
        </w:rPr>
        <w:t>app. </w:t>
      </w:r>
    </w:p>
    <w:p w:rsidR="0037313C" w:rsidRPr="0037313C" w:rsidRDefault="0037313C" w:rsidP="00D92A50">
      <w:pPr>
        <w:spacing w:before="0" w:line="360" w:lineRule="auto"/>
        <w:ind w:left="0" w:right="0"/>
        <w:jc w:val="center"/>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noProof/>
          <w:color w:val="434343"/>
          <w:kern w:val="0"/>
          <w:sz w:val="26"/>
          <w:szCs w:val="26"/>
          <w:bdr w:val="none" w:sz="0" w:space="0" w:color="auto" w:frame="1"/>
          <w:lang w:val="en-IN" w:eastAsia="en-IN"/>
          <w14:ligatures w14:val="none"/>
        </w:rPr>
        <w:lastRenderedPageBreak/>
        <w:drawing>
          <wp:inline distT="0" distB="0" distL="0" distR="0" wp14:anchorId="0BAFC625" wp14:editId="71512A5E">
            <wp:extent cx="2457450" cy="4438650"/>
            <wp:effectExtent l="0" t="0" r="0" b="0"/>
            <wp:docPr id="8" name="Picture 8" descr="https://lh6.googleusercontent.com/UvF9kfA99GUx6C7LQJ-_k621nUgRfS5jqEMIzqpeHCIysTeQFFBQ3jCG43oFalZtd4ZFyhdcckcCQ6PbsWXwqj_UBwShxjZAiQ0rENQ1zK63kPJVuOLOTuwvxVgXHk38EkPoUY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UvF9kfA99GUx6C7LQJ-_k621nUgRfS5jqEMIzqpeHCIysTeQFFBQ3jCG43oFalZtd4ZFyhdcckcCQ6PbsWXwqj_UBwShxjZAiQ0rENQ1zK63kPJVuOLOTuwvxVgXHk38EkPoUYA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7450" cy="4438650"/>
                    </a:xfrm>
                    <a:prstGeom prst="rect">
                      <a:avLst/>
                    </a:prstGeom>
                    <a:noFill/>
                    <a:ln>
                      <a:noFill/>
                    </a:ln>
                  </pic:spPr>
                </pic:pic>
              </a:graphicData>
            </a:graphic>
          </wp:inline>
        </w:drawing>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F.R. 19- Privacy Setting DESCRIPTION- </w:t>
      </w:r>
    </w:p>
    <w:p w:rsidR="0037313C" w:rsidRPr="0037313C" w:rsidRDefault="0037313C" w:rsidP="00D92A50">
      <w:pPr>
        <w:spacing w:before="0" w:line="360" w:lineRule="auto"/>
        <w:ind w:left="0" w:right="0"/>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The user can manage</w:t>
      </w:r>
      <w:r w:rsidR="00D92A50" w:rsidRPr="0037313C">
        <w:rPr>
          <w:rFonts w:ascii="Times New Roman" w:eastAsia="Times New Roman" w:hAnsi="Times New Roman" w:cs="Times New Roman"/>
          <w:color w:val="434343"/>
          <w:kern w:val="0"/>
          <w:sz w:val="26"/>
          <w:szCs w:val="26"/>
          <w:lang w:val="en-IN" w:eastAsia="en-IN"/>
          <w14:ligatures w14:val="none"/>
        </w:rPr>
        <w:t> privacy</w:t>
      </w:r>
      <w:r w:rsidRPr="0037313C">
        <w:rPr>
          <w:rFonts w:ascii="Times New Roman" w:eastAsia="Times New Roman" w:hAnsi="Times New Roman" w:cs="Times New Roman"/>
          <w:color w:val="434343"/>
          <w:kern w:val="0"/>
          <w:sz w:val="26"/>
          <w:szCs w:val="26"/>
          <w:lang w:val="en-IN" w:eastAsia="en-IN"/>
          <w14:ligatures w14:val="none"/>
        </w:rPr>
        <w:t xml:space="preserve"> setting so that</w:t>
      </w:r>
      <w:r w:rsidR="00D92A50" w:rsidRPr="0037313C">
        <w:rPr>
          <w:rFonts w:ascii="Times New Roman" w:eastAsia="Times New Roman" w:hAnsi="Times New Roman" w:cs="Times New Roman"/>
          <w:color w:val="434343"/>
          <w:kern w:val="0"/>
          <w:sz w:val="26"/>
          <w:szCs w:val="26"/>
          <w:lang w:val="en-IN" w:eastAsia="en-IN"/>
          <w14:ligatures w14:val="none"/>
        </w:rPr>
        <w:t> can</w:t>
      </w:r>
      <w:r w:rsidRPr="0037313C">
        <w:rPr>
          <w:rFonts w:ascii="Times New Roman" w:eastAsia="Times New Roman" w:hAnsi="Times New Roman" w:cs="Times New Roman"/>
          <w:color w:val="434343"/>
          <w:kern w:val="0"/>
          <w:sz w:val="26"/>
          <w:szCs w:val="26"/>
          <w:lang w:val="en-IN" w:eastAsia="en-IN"/>
          <w14:ligatures w14:val="none"/>
        </w:rPr>
        <w:t xml:space="preserve">  effectively manage their profile. .</w:t>
      </w:r>
    </w:p>
    <w:p w:rsidR="0037313C" w:rsidRPr="0037313C" w:rsidRDefault="0037313C" w:rsidP="00CF5F1F">
      <w:pPr>
        <w:numPr>
          <w:ilvl w:val="0"/>
          <w:numId w:val="33"/>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INPUT- Asks to establish an authorization as to</w:t>
      </w:r>
      <w:r w:rsidR="00D92A50" w:rsidRPr="0037313C">
        <w:rPr>
          <w:rFonts w:ascii="Times New Roman" w:eastAsia="Times New Roman" w:hAnsi="Times New Roman" w:cs="Times New Roman"/>
          <w:color w:val="434343"/>
          <w:kern w:val="0"/>
          <w:sz w:val="26"/>
          <w:szCs w:val="26"/>
          <w:lang w:val="en-IN" w:eastAsia="en-IN"/>
          <w14:ligatures w14:val="none"/>
        </w:rPr>
        <w:t> who</w:t>
      </w:r>
      <w:r w:rsidRPr="0037313C">
        <w:rPr>
          <w:rFonts w:ascii="Times New Roman" w:eastAsia="Times New Roman" w:hAnsi="Times New Roman" w:cs="Times New Roman"/>
          <w:color w:val="434343"/>
          <w:kern w:val="0"/>
          <w:sz w:val="26"/>
          <w:szCs w:val="26"/>
          <w:lang w:val="en-IN" w:eastAsia="en-IN"/>
          <w14:ligatures w14:val="none"/>
        </w:rPr>
        <w:t xml:space="preserve"> can view profile .</w:t>
      </w:r>
    </w:p>
    <w:p w:rsidR="0037313C" w:rsidRPr="0037313C" w:rsidRDefault="0037313C" w:rsidP="00CF5F1F">
      <w:pPr>
        <w:numPr>
          <w:ilvl w:val="0"/>
          <w:numId w:val="33"/>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PROCESSING- The information is stored and  the request is processed . The changes are  then applied  to change users account properties. </w:t>
      </w:r>
    </w:p>
    <w:p w:rsidR="0037313C" w:rsidRPr="0037313C" w:rsidRDefault="0037313C" w:rsidP="00CF5F1F">
      <w:pPr>
        <w:numPr>
          <w:ilvl w:val="0"/>
          <w:numId w:val="33"/>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OUTPUT- Applied changes are reflected on the users account. </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F.R. 20 – Discussion Forum DESCRIPTION</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A user should be able to Discuss with all other members of the Interest Group.</w:t>
      </w:r>
    </w:p>
    <w:p w:rsidR="0037313C" w:rsidRPr="0037313C" w:rsidRDefault="0037313C" w:rsidP="00CF5F1F">
      <w:pPr>
        <w:numPr>
          <w:ilvl w:val="0"/>
          <w:numId w:val="34"/>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INPUT- Message typed. </w:t>
      </w:r>
    </w:p>
    <w:p w:rsidR="0037313C" w:rsidRPr="0037313C" w:rsidRDefault="0037313C" w:rsidP="00CF5F1F">
      <w:pPr>
        <w:numPr>
          <w:ilvl w:val="0"/>
          <w:numId w:val="34"/>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PROCESSING- Message send to all other users. </w:t>
      </w:r>
    </w:p>
    <w:p w:rsidR="0037313C" w:rsidRPr="0037313C" w:rsidRDefault="0037313C" w:rsidP="00CF5F1F">
      <w:pPr>
        <w:numPr>
          <w:ilvl w:val="0"/>
          <w:numId w:val="34"/>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OUTPUT- Tick on Message .</w:t>
      </w:r>
    </w:p>
    <w:p w:rsidR="0037313C" w:rsidRPr="0037313C" w:rsidRDefault="0037313C" w:rsidP="00D92A50">
      <w:pPr>
        <w:spacing w:before="0" w:line="360" w:lineRule="auto"/>
        <w:ind w:left="0" w:right="0"/>
        <w:jc w:val="center"/>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noProof/>
          <w:color w:val="434343"/>
          <w:kern w:val="0"/>
          <w:sz w:val="26"/>
          <w:szCs w:val="26"/>
          <w:bdr w:val="none" w:sz="0" w:space="0" w:color="auto" w:frame="1"/>
          <w:lang w:val="en-IN" w:eastAsia="en-IN"/>
          <w14:ligatures w14:val="none"/>
        </w:rPr>
        <w:lastRenderedPageBreak/>
        <w:drawing>
          <wp:inline distT="0" distB="0" distL="0" distR="0" wp14:anchorId="51D34970" wp14:editId="31B5401B">
            <wp:extent cx="2971800" cy="5553075"/>
            <wp:effectExtent l="0" t="0" r="0" b="9525"/>
            <wp:docPr id="7" name="Picture 7" descr="https://lh6.googleusercontent.com/P0FD4qiTlz_k2NZKeFH4tnEvO0Yo1Ss7dda4EIh_GrLL2Vcmb9sEatssPLlKGD2YXldtKX4yaJkR6lh3tmBIAQ0LAdLqrcNF8x41jLqwr6xHjKKyy_ECLFRfzgadaqkXWioCA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P0FD4qiTlz_k2NZKeFH4tnEvO0Yo1Ss7dda4EIh_GrLL2Vcmb9sEatssPLlKGD2YXldtKX4yaJkR6lh3tmBIAQ0LAdLqrcNF8x41jLqwr6xHjKKyy_ECLFRfzgadaqkXWioCAoM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800" cy="5553075"/>
                    </a:xfrm>
                    <a:prstGeom prst="rect">
                      <a:avLst/>
                    </a:prstGeom>
                    <a:noFill/>
                    <a:ln>
                      <a:noFill/>
                    </a:ln>
                  </pic:spPr>
                </pic:pic>
              </a:graphicData>
            </a:graphic>
          </wp:inline>
        </w:drawing>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F.R. 21 – Nearby Events Description</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To see the location of the nearby events as per your description</w:t>
      </w:r>
    </w:p>
    <w:p w:rsidR="0037313C" w:rsidRPr="0037313C" w:rsidRDefault="0037313C" w:rsidP="00CF5F1F">
      <w:pPr>
        <w:numPr>
          <w:ilvl w:val="0"/>
          <w:numId w:val="35"/>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INPUT-  Users location.</w:t>
      </w:r>
    </w:p>
    <w:p w:rsidR="0037313C" w:rsidRDefault="0037313C" w:rsidP="00CF5F1F">
      <w:pPr>
        <w:numPr>
          <w:ilvl w:val="0"/>
          <w:numId w:val="35"/>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 xml:space="preserve">PROCESSING- Shows the location of nearby events </w:t>
      </w:r>
      <w:r>
        <w:rPr>
          <w:rFonts w:ascii="Times New Roman" w:eastAsia="Times New Roman" w:hAnsi="Times New Roman" w:cs="Times New Roman"/>
          <w:color w:val="434343"/>
          <w:kern w:val="0"/>
          <w:sz w:val="26"/>
          <w:szCs w:val="26"/>
          <w:lang w:val="en-IN" w:eastAsia="en-IN"/>
          <w14:ligatures w14:val="none"/>
        </w:rPr>
        <w:t>according to users preference.</w:t>
      </w:r>
    </w:p>
    <w:p w:rsidR="00D92A50" w:rsidRPr="00D92A50" w:rsidRDefault="00D92A50" w:rsidP="00D92A50">
      <w:pPr>
        <w:pStyle w:val="ListParagraph"/>
        <w:numPr>
          <w:ilvl w:val="0"/>
          <w:numId w:val="35"/>
        </w:numPr>
        <w:rPr>
          <w:rFonts w:ascii="Times New Roman" w:hAnsi="Times New Roman" w:cs="Times New Roman"/>
          <w:sz w:val="26"/>
          <w:szCs w:val="26"/>
        </w:rPr>
      </w:pPr>
      <w:r w:rsidRPr="00D92A50">
        <w:rPr>
          <w:rFonts w:ascii="Times New Roman" w:hAnsi="Times New Roman" w:cs="Times New Roman"/>
          <w:sz w:val="26"/>
          <w:szCs w:val="26"/>
        </w:rPr>
        <w:t>OUTPUT- Shows the ongoing events.</w:t>
      </w:r>
    </w:p>
    <w:p w:rsidR="00D92A50" w:rsidRPr="0037313C" w:rsidRDefault="00D92A50" w:rsidP="00D92A50">
      <w:pPr>
        <w:spacing w:before="0" w:line="360" w:lineRule="auto"/>
        <w:ind w:left="720" w:right="0"/>
        <w:jc w:val="both"/>
        <w:textAlignment w:val="baseline"/>
        <w:rPr>
          <w:rFonts w:ascii="Times New Roman" w:eastAsia="Times New Roman" w:hAnsi="Times New Roman" w:cs="Times New Roman"/>
          <w:color w:val="434343"/>
          <w:kern w:val="0"/>
          <w:sz w:val="26"/>
          <w:szCs w:val="26"/>
          <w:lang w:val="en-IN" w:eastAsia="en-IN"/>
          <w14:ligatures w14:val="none"/>
        </w:rPr>
      </w:pP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spacing w:before="0" w:line="360" w:lineRule="auto"/>
        <w:ind w:left="0" w:right="0"/>
        <w:jc w:val="center"/>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noProof/>
          <w:color w:val="434343"/>
          <w:kern w:val="0"/>
          <w:sz w:val="26"/>
          <w:szCs w:val="26"/>
          <w:bdr w:val="none" w:sz="0" w:space="0" w:color="auto" w:frame="1"/>
          <w:lang w:val="en-IN" w:eastAsia="en-IN"/>
          <w14:ligatures w14:val="none"/>
        </w:rPr>
        <w:lastRenderedPageBreak/>
        <w:drawing>
          <wp:inline distT="0" distB="0" distL="0" distR="0" wp14:anchorId="11690D4D" wp14:editId="062FED03">
            <wp:extent cx="3028950" cy="5334000"/>
            <wp:effectExtent l="0" t="0" r="0" b="0"/>
            <wp:docPr id="6" name="Picture 6" descr="https://lh6.googleusercontent.com/xzio5Au8Wg-r9h-CHYBya1epaZ7QI3NkrNstf0xMFL7Kb-IdCstmWDuuhLYvxnVdZ3JoAaPeORSYWmKOJNF_47SWvDSLOIKWbHuZo2v48ZO54_dSPI1ocVnjW06NDHZ2IpK30H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xzio5Au8Wg-r9h-CHYBya1epaZ7QI3NkrNstf0xMFL7Kb-IdCstmWDuuhLYvxnVdZ3JoAaPeORSYWmKOJNF_47SWvDSLOIKWbHuZo2v48ZO54_dSPI1ocVnjW06NDHZ2IpK30Hb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8950" cy="5334000"/>
                    </a:xfrm>
                    <a:prstGeom prst="rect">
                      <a:avLst/>
                    </a:prstGeom>
                    <a:noFill/>
                    <a:ln>
                      <a:noFill/>
                    </a:ln>
                  </pic:spPr>
                </pic:pic>
              </a:graphicData>
            </a:graphic>
          </wp:inline>
        </w:drawing>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kern w:val="0"/>
          <w:sz w:val="24"/>
          <w:szCs w:val="24"/>
          <w:lang w:val="en-IN" w:eastAsia="en-IN"/>
          <w14:ligatures w14:val="none"/>
        </w:rPr>
        <w:br/>
      </w:r>
      <w:r w:rsidRPr="0037313C">
        <w:rPr>
          <w:rFonts w:ascii="Times New Roman" w:eastAsia="Times New Roman" w:hAnsi="Times New Roman" w:cs="Times New Roman"/>
          <w:kern w:val="0"/>
          <w:sz w:val="24"/>
          <w:szCs w:val="24"/>
          <w:lang w:val="en-IN" w:eastAsia="en-IN"/>
          <w14:ligatures w14:val="none"/>
        </w:rPr>
        <w:br/>
      </w:r>
    </w:p>
    <w:p w:rsidR="0037313C" w:rsidRPr="0037313C" w:rsidRDefault="0037313C" w:rsidP="00CF5F1F">
      <w:pPr>
        <w:spacing w:before="0" w:line="360" w:lineRule="auto"/>
        <w:ind w:left="0" w:right="0"/>
        <w:jc w:val="both"/>
        <w:rPr>
          <w:rFonts w:ascii="Times New Roman" w:eastAsia="Times New Roman" w:hAnsi="Times New Roman" w:cs="Times New Roman"/>
          <w:b/>
          <w:bCs/>
          <w:color w:val="434343"/>
          <w:kern w:val="0"/>
          <w:sz w:val="26"/>
          <w:szCs w:val="26"/>
          <w:u w:val="single"/>
          <w:lang w:val="en-IN" w:eastAsia="en-IN"/>
          <w14:ligatures w14:val="none"/>
        </w:rPr>
      </w:pPr>
      <w:r w:rsidRPr="0037313C">
        <w:rPr>
          <w:rFonts w:ascii="Times New Roman" w:eastAsia="Times New Roman" w:hAnsi="Times New Roman" w:cs="Times New Roman"/>
          <w:b/>
          <w:bCs/>
          <w:color w:val="434343"/>
          <w:kern w:val="0"/>
          <w:sz w:val="26"/>
          <w:szCs w:val="26"/>
          <w:u w:val="single"/>
          <w:lang w:val="en-IN" w:eastAsia="en-IN"/>
          <w14:ligatures w14:val="none"/>
        </w:rPr>
        <w:t> 7.2 NON-FUNCTIONAL REQUIREMENTS</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37313C" w:rsidRPr="0037313C" w:rsidRDefault="0037313C" w:rsidP="00CF5F1F">
      <w:pPr>
        <w:numPr>
          <w:ilvl w:val="0"/>
          <w:numId w:val="36"/>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  Security</w:t>
      </w:r>
      <w:r w:rsidRPr="0037313C">
        <w:rPr>
          <w:rFonts w:ascii="Times New Roman" w:eastAsia="Times New Roman" w:hAnsi="Times New Roman" w:cs="Times New Roman"/>
          <w:color w:val="434343"/>
          <w:kern w:val="0"/>
          <w:sz w:val="26"/>
          <w:szCs w:val="26"/>
          <w:lang w:val="en-IN" w:eastAsia="en-IN"/>
          <w14:ligatures w14:val="none"/>
        </w:rPr>
        <w:t>- The system use SSL (secured socket layer) in all transactions that include any other confidential passenger information. The system must automatically log out in all customers after a period of inactivity. The system should not leave any cookies on the customer's computer containing the user's password, system's back-end servers shall only be accessible to authenticated administrators. Sensitive data will be encrypted before being sent over insecure connections like the internet. </w:t>
      </w:r>
    </w:p>
    <w:p w:rsidR="0037313C" w:rsidRPr="0037313C" w:rsidRDefault="0037313C" w:rsidP="00CF5F1F">
      <w:pPr>
        <w:numPr>
          <w:ilvl w:val="0"/>
          <w:numId w:val="36"/>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lastRenderedPageBreak/>
        <w:t> Reliability-</w:t>
      </w:r>
      <w:r w:rsidRPr="0037313C">
        <w:rPr>
          <w:rFonts w:ascii="Times New Roman" w:eastAsia="Times New Roman" w:hAnsi="Times New Roman" w:cs="Times New Roman"/>
          <w:color w:val="434343"/>
          <w:kern w:val="0"/>
          <w:sz w:val="26"/>
          <w:szCs w:val="26"/>
          <w:lang w:val="en-IN" w:eastAsia="en-IN"/>
          <w14:ligatures w14:val="none"/>
        </w:rPr>
        <w:t xml:space="preserve"> The system provides storage of all databases on redundant computers with automatic switch over. The reliability of the overall program depends on the reliability of the separate components. The main pillar of reliability of the system is the backup of the database which is continuously maintained and updated to reflect the most recent changes. Thus the overall stability of the system depends on the stability of container and its underlying operating system. </w:t>
      </w:r>
    </w:p>
    <w:p w:rsidR="0037313C" w:rsidRPr="0037313C" w:rsidRDefault="0037313C" w:rsidP="00CF5F1F">
      <w:pPr>
        <w:numPr>
          <w:ilvl w:val="0"/>
          <w:numId w:val="36"/>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 Availability-</w:t>
      </w:r>
      <w:r w:rsidRPr="0037313C">
        <w:rPr>
          <w:rFonts w:ascii="Times New Roman" w:eastAsia="Times New Roman" w:hAnsi="Times New Roman" w:cs="Times New Roman"/>
          <w:color w:val="434343"/>
          <w:kern w:val="0"/>
          <w:sz w:val="26"/>
          <w:szCs w:val="26"/>
          <w:lang w:val="en-IN" w:eastAsia="en-IN"/>
          <w14:ligatures w14:val="none"/>
        </w:rPr>
        <w:t xml:space="preserve"> The system should be available at all times, meaning the user can access it using a web browser, only restricted by the down time of the server on which the system runs. In case of a hardware failure or database corruption, a replacement page will be shown. Also in case of a hardware failure or database corruption, backups of the database should be retrieved from the server and saved by the administrator. Then the service will be restarted. It means 24 X 7 availability. </w:t>
      </w:r>
    </w:p>
    <w:p w:rsidR="0037313C" w:rsidRPr="0037313C" w:rsidRDefault="0037313C" w:rsidP="00CF5F1F">
      <w:pPr>
        <w:numPr>
          <w:ilvl w:val="0"/>
          <w:numId w:val="36"/>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 Maintainability-</w:t>
      </w:r>
      <w:r w:rsidRPr="0037313C">
        <w:rPr>
          <w:rFonts w:ascii="Times New Roman" w:eastAsia="Times New Roman" w:hAnsi="Times New Roman" w:cs="Times New Roman"/>
          <w:color w:val="434343"/>
          <w:kern w:val="0"/>
          <w:sz w:val="26"/>
          <w:szCs w:val="26"/>
          <w:lang w:val="en-IN" w:eastAsia="en-IN"/>
          <w14:ligatures w14:val="none"/>
        </w:rPr>
        <w:t>A commercial database is used for maintaining the database and the application server takes care of the site. In case of a failure, a re-initialization of the program will be done. Also the software design is being done with modularity in mind so that its maintainability can be done efficiently. </w:t>
      </w:r>
    </w:p>
    <w:p w:rsidR="0037313C" w:rsidRPr="0037313C" w:rsidRDefault="0037313C" w:rsidP="00CF5F1F">
      <w:pPr>
        <w:numPr>
          <w:ilvl w:val="0"/>
          <w:numId w:val="36"/>
        </w:numPr>
        <w:spacing w:before="0" w:line="360" w:lineRule="auto"/>
        <w:ind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 Portability-</w:t>
      </w:r>
      <w:r w:rsidRPr="0037313C">
        <w:rPr>
          <w:rFonts w:ascii="Times New Roman" w:eastAsia="Times New Roman" w:hAnsi="Times New Roman" w:cs="Times New Roman"/>
          <w:color w:val="434343"/>
          <w:kern w:val="0"/>
          <w:sz w:val="26"/>
          <w:szCs w:val="26"/>
          <w:lang w:val="en-IN" w:eastAsia="en-IN"/>
          <w14:ligatures w14:val="none"/>
        </w:rPr>
        <w:t xml:space="preserve"> The application is HTML and scripting language based so that end user part is fully portable and any system using any web browser should be able to use the features of the system, including any hardware platform that is available or will be available in the future. An end-user  uses this system on any OS; either it is Windows or Linux. The system shall run on PC, Laptops, and PDA etc.</w:t>
      </w:r>
      <w:r w:rsidRPr="0037313C">
        <w:rPr>
          <w:rFonts w:ascii="Times New Roman" w:eastAsia="Times New Roman" w:hAnsi="Times New Roman" w:cs="Times New Roman"/>
          <w:color w:val="434343"/>
          <w:kern w:val="0"/>
          <w:sz w:val="26"/>
          <w:szCs w:val="26"/>
          <w:shd w:val="clear" w:color="auto" w:fill="FFFF00"/>
          <w:lang w:val="en-IN" w:eastAsia="en-IN"/>
          <w14:ligatures w14:val="none"/>
        </w:rPr>
        <w:t> </w:t>
      </w:r>
    </w:p>
    <w:p w:rsidR="0037313C" w:rsidRPr="0037313C" w:rsidRDefault="0037313C" w:rsidP="00CF5F1F">
      <w:pPr>
        <w:numPr>
          <w:ilvl w:val="0"/>
          <w:numId w:val="36"/>
        </w:numPr>
        <w:spacing w:before="0" w:line="360" w:lineRule="auto"/>
        <w:ind w:right="0"/>
        <w:jc w:val="both"/>
        <w:textAlignment w:val="baseline"/>
        <w:rPr>
          <w:rFonts w:ascii="Times New Roman" w:eastAsia="Times New Roman" w:hAnsi="Times New Roman" w:cs="Times New Roman"/>
          <w:b/>
          <w:bCs/>
          <w:color w:val="434343"/>
          <w:kern w:val="0"/>
          <w:sz w:val="26"/>
          <w:szCs w:val="26"/>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Safety Requirements-</w:t>
      </w:r>
      <w:r w:rsidRPr="0037313C">
        <w:rPr>
          <w:rFonts w:ascii="Times New Roman" w:eastAsia="Times New Roman" w:hAnsi="Times New Roman" w:cs="Times New Roman"/>
          <w:color w:val="434343"/>
          <w:kern w:val="0"/>
          <w:sz w:val="26"/>
          <w:szCs w:val="26"/>
          <w:lang w:val="en-IN" w:eastAsia="en-IN"/>
          <w14:ligatures w14:val="none"/>
        </w:rPr>
        <w:t>The application must ensure that it leaves untouched the input image files. No modification is allowed to these files. Moreover, the application should function even in cases of wrong data insertion or wrong settings. In case of erroneous situation in any page the application should provide users with appropriate help messages.</w:t>
      </w:r>
    </w:p>
    <w:p w:rsidR="0037313C" w:rsidRPr="0037313C" w:rsidRDefault="0037313C" w:rsidP="00CF5F1F">
      <w:pPr>
        <w:numPr>
          <w:ilvl w:val="0"/>
          <w:numId w:val="36"/>
        </w:numPr>
        <w:spacing w:before="0" w:line="360" w:lineRule="auto"/>
        <w:ind w:right="0"/>
        <w:jc w:val="both"/>
        <w:textAlignment w:val="baseline"/>
        <w:rPr>
          <w:rFonts w:ascii="Times New Roman" w:eastAsia="Times New Roman" w:hAnsi="Times New Roman" w:cs="Times New Roman"/>
          <w:b/>
          <w:bCs/>
          <w:color w:val="434343"/>
          <w:kern w:val="0"/>
          <w:sz w:val="26"/>
          <w:szCs w:val="26"/>
          <w:lang w:val="en-IN" w:eastAsia="en-IN"/>
          <w14:ligatures w14:val="none"/>
        </w:rPr>
      </w:pPr>
      <w:r w:rsidRPr="0037313C">
        <w:rPr>
          <w:rFonts w:ascii="Times New Roman" w:eastAsia="Times New Roman" w:hAnsi="Times New Roman" w:cs="Times New Roman"/>
          <w:b/>
          <w:bCs/>
          <w:color w:val="434343"/>
          <w:kern w:val="0"/>
          <w:sz w:val="26"/>
          <w:szCs w:val="26"/>
          <w:lang w:val="en-IN" w:eastAsia="en-IN"/>
          <w14:ligatures w14:val="none"/>
        </w:rPr>
        <w:t>Business Rules-</w:t>
      </w:r>
      <w:r w:rsidRPr="0037313C">
        <w:rPr>
          <w:rFonts w:ascii="Times New Roman" w:eastAsia="Times New Roman" w:hAnsi="Times New Roman" w:cs="Times New Roman"/>
          <w:color w:val="434343"/>
          <w:kern w:val="0"/>
          <w:sz w:val="26"/>
          <w:szCs w:val="26"/>
          <w:lang w:val="en-IN" w:eastAsia="en-IN"/>
          <w14:ligatures w14:val="none"/>
        </w:rPr>
        <w:t xml:space="preserve">Everyone from the university can use this app and connect with </w:t>
      </w:r>
      <w:r w:rsidR="00CF5F1F" w:rsidRPr="0037313C">
        <w:rPr>
          <w:rFonts w:ascii="Times New Roman" w:eastAsia="Times New Roman" w:hAnsi="Times New Roman" w:cs="Times New Roman"/>
          <w:color w:val="434343"/>
          <w:kern w:val="0"/>
          <w:sz w:val="26"/>
          <w:szCs w:val="26"/>
          <w:lang w:val="en-IN" w:eastAsia="en-IN"/>
          <w14:ligatures w14:val="none"/>
        </w:rPr>
        <w:t>like-minded</w:t>
      </w:r>
      <w:r w:rsidRPr="0037313C">
        <w:rPr>
          <w:rFonts w:ascii="Times New Roman" w:eastAsia="Times New Roman" w:hAnsi="Times New Roman" w:cs="Times New Roman"/>
          <w:color w:val="434343"/>
          <w:kern w:val="0"/>
          <w:sz w:val="26"/>
          <w:szCs w:val="26"/>
          <w:lang w:val="en-IN" w:eastAsia="en-IN"/>
          <w14:ligatures w14:val="none"/>
        </w:rPr>
        <w:t xml:space="preserve"> people having similar interests.Some of the interests groups included in our app.</w:t>
      </w:r>
    </w:p>
    <w:p w:rsidR="0037313C" w:rsidRPr="0037313C" w:rsidRDefault="0037313C" w:rsidP="00CF5F1F">
      <w:pPr>
        <w:spacing w:before="0" w:line="360" w:lineRule="auto"/>
        <w:ind w:left="72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They are:</w:t>
      </w:r>
    </w:p>
    <w:p w:rsidR="0037313C" w:rsidRPr="0037313C" w:rsidRDefault="0037313C" w:rsidP="00CF5F1F">
      <w:pPr>
        <w:numPr>
          <w:ilvl w:val="0"/>
          <w:numId w:val="37"/>
        </w:numPr>
        <w:spacing w:before="0" w:line="360" w:lineRule="auto"/>
        <w:ind w:left="1440"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Cycling</w:t>
      </w:r>
    </w:p>
    <w:p w:rsidR="0037313C" w:rsidRPr="0037313C" w:rsidRDefault="0037313C" w:rsidP="00CF5F1F">
      <w:pPr>
        <w:numPr>
          <w:ilvl w:val="0"/>
          <w:numId w:val="37"/>
        </w:numPr>
        <w:spacing w:before="0" w:line="360" w:lineRule="auto"/>
        <w:ind w:left="1440"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Writing</w:t>
      </w:r>
    </w:p>
    <w:p w:rsidR="0037313C" w:rsidRPr="0037313C" w:rsidRDefault="0037313C" w:rsidP="00CF5F1F">
      <w:pPr>
        <w:numPr>
          <w:ilvl w:val="0"/>
          <w:numId w:val="37"/>
        </w:numPr>
        <w:spacing w:before="0" w:line="360" w:lineRule="auto"/>
        <w:ind w:left="1440"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Walk &amp; Talk</w:t>
      </w:r>
    </w:p>
    <w:p w:rsidR="0037313C" w:rsidRPr="0037313C" w:rsidRDefault="0037313C" w:rsidP="00CF5F1F">
      <w:pPr>
        <w:numPr>
          <w:ilvl w:val="0"/>
          <w:numId w:val="37"/>
        </w:numPr>
        <w:spacing w:before="0" w:line="360" w:lineRule="auto"/>
        <w:ind w:left="1440"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Astrology</w:t>
      </w:r>
    </w:p>
    <w:p w:rsidR="0037313C" w:rsidRPr="0037313C" w:rsidRDefault="0037313C" w:rsidP="00CF5F1F">
      <w:pPr>
        <w:numPr>
          <w:ilvl w:val="0"/>
          <w:numId w:val="37"/>
        </w:numPr>
        <w:spacing w:before="0" w:line="360" w:lineRule="auto"/>
        <w:ind w:left="1440"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lastRenderedPageBreak/>
        <w:t>Poetry</w:t>
      </w:r>
    </w:p>
    <w:p w:rsidR="0037313C" w:rsidRPr="0037313C" w:rsidRDefault="0037313C" w:rsidP="00CF5F1F">
      <w:pPr>
        <w:numPr>
          <w:ilvl w:val="0"/>
          <w:numId w:val="37"/>
        </w:numPr>
        <w:spacing w:before="0" w:line="360" w:lineRule="auto"/>
        <w:ind w:left="1440"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Gaming</w:t>
      </w:r>
    </w:p>
    <w:p w:rsidR="0037313C" w:rsidRPr="0037313C" w:rsidRDefault="0037313C" w:rsidP="00CF5F1F">
      <w:pPr>
        <w:numPr>
          <w:ilvl w:val="0"/>
          <w:numId w:val="37"/>
        </w:numPr>
        <w:spacing w:before="0" w:line="360" w:lineRule="auto"/>
        <w:ind w:left="1440"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Exploring nature</w:t>
      </w:r>
    </w:p>
    <w:p w:rsidR="0037313C" w:rsidRPr="0037313C" w:rsidRDefault="0037313C" w:rsidP="00CF5F1F">
      <w:pPr>
        <w:numPr>
          <w:ilvl w:val="0"/>
          <w:numId w:val="37"/>
        </w:numPr>
        <w:spacing w:before="0" w:line="360" w:lineRule="auto"/>
        <w:ind w:left="1440"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Binge Watching</w:t>
      </w:r>
    </w:p>
    <w:p w:rsidR="0037313C" w:rsidRPr="0037313C" w:rsidRDefault="0037313C" w:rsidP="00CF5F1F">
      <w:pPr>
        <w:numPr>
          <w:ilvl w:val="0"/>
          <w:numId w:val="37"/>
        </w:numPr>
        <w:spacing w:before="0" w:line="360" w:lineRule="auto"/>
        <w:ind w:left="1440"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Vlogging</w:t>
      </w:r>
    </w:p>
    <w:p w:rsidR="0037313C" w:rsidRPr="0037313C" w:rsidRDefault="0037313C" w:rsidP="00CF5F1F">
      <w:pPr>
        <w:numPr>
          <w:ilvl w:val="0"/>
          <w:numId w:val="37"/>
        </w:numPr>
        <w:spacing w:before="0" w:line="360" w:lineRule="auto"/>
        <w:ind w:left="1440"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Coding</w:t>
      </w:r>
    </w:p>
    <w:p w:rsidR="0037313C" w:rsidRPr="0037313C" w:rsidRDefault="0037313C" w:rsidP="00CF5F1F">
      <w:pPr>
        <w:numPr>
          <w:ilvl w:val="0"/>
          <w:numId w:val="37"/>
        </w:numPr>
        <w:spacing w:before="0" w:line="360" w:lineRule="auto"/>
        <w:ind w:left="1440"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Social service</w:t>
      </w:r>
    </w:p>
    <w:p w:rsidR="0037313C" w:rsidRPr="0037313C" w:rsidRDefault="0037313C" w:rsidP="00CF5F1F">
      <w:pPr>
        <w:numPr>
          <w:ilvl w:val="0"/>
          <w:numId w:val="37"/>
        </w:numPr>
        <w:spacing w:before="0" w:line="360" w:lineRule="auto"/>
        <w:ind w:left="1440" w:right="0"/>
        <w:jc w:val="both"/>
        <w:textAlignment w:val="baseline"/>
        <w:rPr>
          <w:rFonts w:ascii="Times New Roman" w:eastAsia="Times New Roman" w:hAnsi="Times New Roman" w:cs="Times New Roman"/>
          <w:color w:val="434343"/>
          <w:kern w:val="0"/>
          <w:sz w:val="26"/>
          <w:szCs w:val="26"/>
          <w:lang w:val="en-IN" w:eastAsia="en-IN"/>
          <w14:ligatures w14:val="none"/>
        </w:rPr>
      </w:pPr>
      <w:r w:rsidRPr="0037313C">
        <w:rPr>
          <w:rFonts w:ascii="Times New Roman" w:eastAsia="Times New Roman" w:hAnsi="Times New Roman" w:cs="Times New Roman"/>
          <w:color w:val="434343"/>
          <w:kern w:val="0"/>
          <w:sz w:val="26"/>
          <w:szCs w:val="26"/>
          <w:lang w:val="en-IN" w:eastAsia="en-IN"/>
          <w14:ligatures w14:val="none"/>
        </w:rPr>
        <w:t>Sports</w:t>
      </w:r>
    </w:p>
    <w:p w:rsidR="0037313C" w:rsidRPr="00D92A50" w:rsidRDefault="00D92A50"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kern w:val="0"/>
          <w:sz w:val="24"/>
          <w:szCs w:val="24"/>
          <w:lang w:val="en-IN" w:eastAsia="en-IN"/>
          <w14:ligatures w14:val="none"/>
        </w:rPr>
        <w:br/>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r w:rsidRPr="0037313C">
        <w:rPr>
          <w:rFonts w:ascii="Times New Roman" w:eastAsia="Times New Roman" w:hAnsi="Times New Roman" w:cs="Times New Roman"/>
          <w:b/>
          <w:bCs/>
          <w:color w:val="434343"/>
          <w:kern w:val="0"/>
          <w:sz w:val="26"/>
          <w:szCs w:val="26"/>
          <w:u w:val="single"/>
          <w:lang w:val="en-IN" w:eastAsia="en-IN"/>
          <w14:ligatures w14:val="none"/>
        </w:rPr>
        <w:t>8.GANTT CHART</w:t>
      </w:r>
    </w:p>
    <w:p w:rsidR="0037313C" w:rsidRPr="0037313C" w:rsidRDefault="0037313C" w:rsidP="00CF5F1F">
      <w:pPr>
        <w:spacing w:before="0" w:line="360" w:lineRule="auto"/>
        <w:ind w:left="0" w:right="0"/>
        <w:jc w:val="both"/>
        <w:rPr>
          <w:rFonts w:ascii="Times New Roman" w:eastAsia="Times New Roman" w:hAnsi="Times New Roman" w:cs="Times New Roman"/>
          <w:kern w:val="0"/>
          <w:sz w:val="24"/>
          <w:szCs w:val="24"/>
          <w:lang w:val="en-IN" w:eastAsia="en-IN"/>
          <w14:ligatures w14:val="none"/>
        </w:rPr>
      </w:pPr>
    </w:p>
    <w:p w:rsidR="005F7359" w:rsidRDefault="0012544A" w:rsidP="0012544A">
      <w:pPr>
        <w:pStyle w:val="Contactinfo"/>
        <w:spacing w:before="0" w:line="360" w:lineRule="auto"/>
        <w:jc w:val="center"/>
      </w:pPr>
      <w:r>
        <w:rPr>
          <w:noProof/>
          <w:lang w:val="en-IN" w:eastAsia="en-IN"/>
        </w:rPr>
        <w:drawing>
          <wp:inline distT="0" distB="0" distL="0" distR="0" wp14:anchorId="61B8A9B6" wp14:editId="440AA421">
            <wp:extent cx="7191375" cy="3648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91375" cy="3648075"/>
                    </a:xfrm>
                    <a:prstGeom prst="rect">
                      <a:avLst/>
                    </a:prstGeom>
                  </pic:spPr>
                </pic:pic>
              </a:graphicData>
            </a:graphic>
          </wp:inline>
        </w:drawing>
      </w:r>
    </w:p>
    <w:p w:rsidR="005F7359" w:rsidRDefault="005F7359" w:rsidP="00CF5F1F">
      <w:pPr>
        <w:pStyle w:val="Contactinfo"/>
        <w:spacing w:before="0" w:line="360" w:lineRule="auto"/>
        <w:jc w:val="both"/>
      </w:pPr>
    </w:p>
    <w:p w:rsidR="00290347" w:rsidRPr="004D5282" w:rsidRDefault="00290347" w:rsidP="00CF5F1F">
      <w:pPr>
        <w:pStyle w:val="Contactinfo"/>
        <w:spacing w:before="0" w:line="360" w:lineRule="auto"/>
        <w:jc w:val="both"/>
      </w:pPr>
    </w:p>
    <w:sectPr w:rsidR="00290347" w:rsidRPr="004D5282" w:rsidSect="005F7359">
      <w:footerReference w:type="default" r:id="rId23"/>
      <w:headerReference w:type="first" r:id="rId24"/>
      <w:pgSz w:w="12240" w:h="15840"/>
      <w:pgMar w:top="720" w:right="720" w:bottom="720" w:left="720" w:header="720" w:footer="57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7C2F" w:rsidRDefault="00D47C2F">
      <w:r>
        <w:separator/>
      </w:r>
    </w:p>
    <w:p w:rsidR="00D47C2F" w:rsidRDefault="00D47C2F"/>
  </w:endnote>
  <w:endnote w:type="continuationSeparator" w:id="0">
    <w:p w:rsidR="00D47C2F" w:rsidRDefault="00D47C2F">
      <w:r>
        <w:continuationSeparator/>
      </w:r>
    </w:p>
    <w:p w:rsidR="00D47C2F" w:rsidRDefault="00D47C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250" w:type="pct"/>
      <w:tblCellMar>
        <w:left w:w="0" w:type="dxa"/>
        <w:right w:w="0" w:type="dxa"/>
      </w:tblCellMar>
      <w:tblLook w:val="0620" w:firstRow="1" w:lastRow="0" w:firstColumn="0" w:lastColumn="0" w:noHBand="1" w:noVBand="1"/>
      <w:tblDescription w:val="Footer table with date, document title, and page number"/>
    </w:tblPr>
    <w:tblGrid>
      <w:gridCol w:w="7561"/>
      <w:gridCol w:w="1619"/>
    </w:tblGrid>
    <w:tr w:rsidR="00CF5F1F" w:rsidTr="00CF5F1F">
      <w:tc>
        <w:tcPr>
          <w:tcW w:w="4118" w:type="pct"/>
        </w:tcPr>
        <w:sdt>
          <w:sdtPr>
            <w:alias w:val="Title:"/>
            <w:tag w:val="Title:"/>
            <w:id w:val="1369803302"/>
            <w:placeholder>
              <w:docPart w:val="57AF001D43324FC0A3C5BE1A5764B2EC"/>
            </w:placeholder>
            <w:dataBinding w:prefixMappings="xmlns:ns0='http://purl.org/dc/elements/1.1/' xmlns:ns1='http://schemas.openxmlformats.org/package/2006/metadata/core-properties' " w:xpath="/ns1:coreProperties[1]/ns1:keywords[1]" w:storeItemID="{6C3C8BC8-F283-45AE-878A-BAB7291924A1}"/>
            <w15:appearance w15:val="hidden"/>
            <w:text/>
          </w:sdtPr>
          <w:sdtContent>
            <w:p w:rsidR="00CF5F1F" w:rsidRDefault="00CF5F1F" w:rsidP="00547E56">
              <w:pPr>
                <w:pStyle w:val="Footer"/>
                <w:jc w:val="center"/>
              </w:pPr>
              <w:r>
                <w:rPr>
                  <w:lang w:val="en-IN"/>
                </w:rPr>
                <w:t>H.O.B.B.I.T</w:t>
              </w:r>
            </w:p>
          </w:sdtContent>
        </w:sdt>
      </w:tc>
      <w:tc>
        <w:tcPr>
          <w:tcW w:w="882" w:type="pct"/>
        </w:tcPr>
        <w:p w:rsidR="00CF5F1F" w:rsidRDefault="00CF5F1F" w:rsidP="00547E56">
          <w:pPr>
            <w:pStyle w:val="Footer"/>
            <w:jc w:val="right"/>
          </w:pPr>
          <w:r>
            <w:fldChar w:fldCharType="begin"/>
          </w:r>
          <w:r>
            <w:instrText xml:space="preserve"> PAGE   \* MERGEFORMAT </w:instrText>
          </w:r>
          <w:r>
            <w:fldChar w:fldCharType="separate"/>
          </w:r>
          <w:r w:rsidR="006B7194">
            <w:rPr>
              <w:noProof/>
            </w:rPr>
            <w:t>20</w:t>
          </w:r>
          <w:r>
            <w:rPr>
              <w:noProof/>
            </w:rPr>
            <w:fldChar w:fldCharType="end"/>
          </w:r>
        </w:p>
      </w:tc>
    </w:tr>
  </w:tbl>
  <w:p w:rsidR="00FC58C2" w:rsidRDefault="00FC58C2">
    <w:pPr>
      <w:pStyle w:val="Footer"/>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7C2F" w:rsidRDefault="00D47C2F">
      <w:r>
        <w:separator/>
      </w:r>
    </w:p>
    <w:p w:rsidR="00D47C2F" w:rsidRDefault="00D47C2F"/>
  </w:footnote>
  <w:footnote w:type="continuationSeparator" w:id="0">
    <w:p w:rsidR="00D47C2F" w:rsidRDefault="00D47C2F">
      <w:r>
        <w:continuationSeparator/>
      </w:r>
    </w:p>
    <w:p w:rsidR="00D47C2F" w:rsidRDefault="00D47C2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4C93" w:rsidRDefault="00A638EC">
    <w:pPr>
      <w:pStyle w:val="Header"/>
    </w:pPr>
    <w:r>
      <w:rPr>
        <w:noProof/>
        <w:lang w:val="en-IN" w:eastAsia="en-IN"/>
      </w:rPr>
      <mc:AlternateContent>
        <mc:Choice Requires="wpg">
          <w:drawing>
            <wp:anchor distT="0" distB="0" distL="114300" distR="114300" simplePos="0" relativeHeight="251659264" behindDoc="0" locked="1" layoutInCell="1" allowOverlap="1" wp14:anchorId="128C2BF5" wp14:editId="70BEBE4B">
              <wp:simplePos x="0" y="0"/>
              <wp:positionH relativeFrom="page">
                <wp:posOffset>352425</wp:posOffset>
              </wp:positionH>
              <wp:positionV relativeFrom="page">
                <wp:posOffset>457200</wp:posOffset>
              </wp:positionV>
              <wp:extent cx="228600" cy="9144000"/>
              <wp:effectExtent l="0" t="0" r="3175" b="635"/>
              <wp:wrapNone/>
              <wp:docPr id="1" name="Group 1"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Rectangle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27C8AF1" id="Group 1" o:spid="_x0000_s1026" alt="Decorative sidebar"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">
              <v:rect id="Rectangle 2"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TOV8EA&#10;AADaAAAADwAAAGRycy9kb3ducmV2LnhtbESP0YrCMBRE34X9h3AF3zS1sOLWpuKKgogv6n7Atbm2&#10;1eamNNna/fuNIPg4zMwZJl32phYdta6yrGA6iUAQ51ZXXCj4OW/HcxDOI2usLZOCP3KwzD4GKSba&#10;PvhI3ckXIkDYJaig9L5JpHR5SQbdxDbEwbva1qAPsi2kbvER4KaWcRTNpMGKw0KJDa1Lyu+nX6Ng&#10;Y+zn4fbVmW1cXayczdl/71mp0bBfLUB46v07/GrvtIIYnlfCDZ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UzlfBAAAA2gAAAA8AAAAAAAAAAAAAAAAAmAIAAGRycy9kb3du&#10;cmV2LnhtbFBLBQYAAAAABAAEAPUAAACGAwAAAAA=&#10;" fillcolor="#009dd9 [3205]" stroked="f" strokeweight="1pt"/>
              <v:rect id="Rectangle 3"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28y74A&#10;AADaAAAADwAAAGRycy9kb3ducmV2LnhtbESPzQrCMBCE74LvEFbwUjRVQaQaRYSCIAr+XLwtzdoW&#10;m01pota3N4LgcZj5ZpjFqjWVeFLjSssKRsMYBHFmdcm5gss5HcxAOI+ssbJMCt7kYLXsdhaYaPvi&#10;Iz1PPhehhF2CCgrv60RKlxVk0A1tTRy8m20M+iCbXOoGX6HcVHIcx1NpsOSwUGBNm4Ky++lhFExS&#10;bWo8tKmPdg+MLsdodN0flOr32vUchKfW/8M/eqsDB98r4QbI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jdvMu+AAAA2gAAAA8AAAAAAAAAAAAAAAAAmAIAAGRycy9kb3ducmV2&#10;LnhtbFBLBQYAAAAABAAEAPUAAACDAwAAAAA=&#10;" fillcolor="#0f6fc6 [3204]" stroked="f" strokeweight="1pt">
                <v:path arrowok="t"/>
                <o:lock v:ext="edit" aspectratio="t"/>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350E4DC"/>
    <w:lvl w:ilvl="0">
      <w:start w:val="1"/>
      <w:numFmt w:val="decimal"/>
      <w:lvlText w:val="%1."/>
      <w:lvlJc w:val="left"/>
      <w:pPr>
        <w:tabs>
          <w:tab w:val="num" w:pos="1492"/>
        </w:tabs>
        <w:ind w:left="1492" w:hanging="360"/>
      </w:pPr>
    </w:lvl>
  </w:abstractNum>
  <w:abstractNum w:abstractNumId="1">
    <w:nsid w:val="FFFFFF7D"/>
    <w:multiLevelType w:val="singleLevel"/>
    <w:tmpl w:val="822AEB5A"/>
    <w:lvl w:ilvl="0">
      <w:start w:val="1"/>
      <w:numFmt w:val="decimal"/>
      <w:lvlText w:val="%1."/>
      <w:lvlJc w:val="left"/>
      <w:pPr>
        <w:tabs>
          <w:tab w:val="num" w:pos="1209"/>
        </w:tabs>
        <w:ind w:left="1209" w:hanging="360"/>
      </w:pPr>
    </w:lvl>
  </w:abstractNum>
  <w:abstractNum w:abstractNumId="2">
    <w:nsid w:val="FFFFFF7E"/>
    <w:multiLevelType w:val="singleLevel"/>
    <w:tmpl w:val="FE1C07D6"/>
    <w:lvl w:ilvl="0">
      <w:start w:val="1"/>
      <w:numFmt w:val="decimal"/>
      <w:lvlText w:val="%1."/>
      <w:lvlJc w:val="left"/>
      <w:pPr>
        <w:tabs>
          <w:tab w:val="num" w:pos="926"/>
        </w:tabs>
        <w:ind w:left="926" w:hanging="360"/>
      </w:pPr>
    </w:lvl>
  </w:abstractNum>
  <w:abstractNum w:abstractNumId="3">
    <w:nsid w:val="FFFFFF7F"/>
    <w:multiLevelType w:val="singleLevel"/>
    <w:tmpl w:val="EDBE3730"/>
    <w:lvl w:ilvl="0">
      <w:start w:val="1"/>
      <w:numFmt w:val="decimal"/>
      <w:lvlText w:val="%1."/>
      <w:lvlJc w:val="left"/>
      <w:pPr>
        <w:tabs>
          <w:tab w:val="num" w:pos="643"/>
        </w:tabs>
        <w:ind w:left="643" w:hanging="360"/>
      </w:pPr>
    </w:lvl>
  </w:abstractNum>
  <w:abstractNum w:abstractNumId="4">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61676DA"/>
    <w:lvl w:ilvl="0">
      <w:start w:val="1"/>
      <w:numFmt w:val="decimal"/>
      <w:lvlText w:val="%1"/>
      <w:lvlJc w:val="left"/>
      <w:pPr>
        <w:ind w:left="360" w:hanging="360"/>
      </w:pPr>
      <w:rPr>
        <w:rFonts w:hint="default"/>
      </w:rPr>
    </w:lvl>
  </w:abstractNum>
  <w:abstractNum w:abstractNumId="9">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nsid w:val="054F5057"/>
    <w:multiLevelType w:val="multilevel"/>
    <w:tmpl w:val="B0C4C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9890840"/>
    <w:multiLevelType w:val="multilevel"/>
    <w:tmpl w:val="4190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99B1DA8"/>
    <w:multiLevelType w:val="multilevel"/>
    <w:tmpl w:val="00366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BE62E95"/>
    <w:multiLevelType w:val="hybridMultilevel"/>
    <w:tmpl w:val="6EDA192C"/>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4">
    <w:nsid w:val="0C3B5E93"/>
    <w:multiLevelType w:val="multilevel"/>
    <w:tmpl w:val="F676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1F46BCA"/>
    <w:multiLevelType w:val="multilevel"/>
    <w:tmpl w:val="E26CD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F964CA"/>
    <w:multiLevelType w:val="multilevel"/>
    <w:tmpl w:val="B1A6E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C2202CA"/>
    <w:multiLevelType w:val="multilevel"/>
    <w:tmpl w:val="662E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285B2C"/>
    <w:multiLevelType w:val="multilevel"/>
    <w:tmpl w:val="DD74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EBC27F1"/>
    <w:multiLevelType w:val="multilevel"/>
    <w:tmpl w:val="0850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FA10BA"/>
    <w:multiLevelType w:val="multilevel"/>
    <w:tmpl w:val="DB22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F313AD"/>
    <w:multiLevelType w:val="multilevel"/>
    <w:tmpl w:val="F998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93A68DC"/>
    <w:multiLevelType w:val="multilevel"/>
    <w:tmpl w:val="10B2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72409E"/>
    <w:multiLevelType w:val="multilevel"/>
    <w:tmpl w:val="6A76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6">
    <w:nsid w:val="5CE63AED"/>
    <w:multiLevelType w:val="multilevel"/>
    <w:tmpl w:val="9E18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803C98"/>
    <w:multiLevelType w:val="multilevel"/>
    <w:tmpl w:val="C128A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FD6ACC"/>
    <w:multiLevelType w:val="multilevel"/>
    <w:tmpl w:val="BC10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407283"/>
    <w:multiLevelType w:val="multilevel"/>
    <w:tmpl w:val="B288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FC3DC5"/>
    <w:multiLevelType w:val="multilevel"/>
    <w:tmpl w:val="D9B4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8863AD6"/>
    <w:multiLevelType w:val="multilevel"/>
    <w:tmpl w:val="C026E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9C1F68"/>
    <w:multiLevelType w:val="multilevel"/>
    <w:tmpl w:val="38CA2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FC07730"/>
    <w:multiLevelType w:val="multilevel"/>
    <w:tmpl w:val="6694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220155F"/>
    <w:multiLevelType w:val="multilevel"/>
    <w:tmpl w:val="3C54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B2D4057"/>
    <w:multiLevelType w:val="multilevel"/>
    <w:tmpl w:val="0EBA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8"/>
  </w:num>
  <w:num w:numId="3">
    <w:abstractNumId w:val="8"/>
  </w:num>
  <w:num w:numId="4">
    <w:abstractNumId w:val="8"/>
  </w:num>
  <w:num w:numId="5">
    <w:abstractNumId w:val="25"/>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3"/>
  </w:num>
  <w:num w:numId="15">
    <w:abstractNumId w:val="12"/>
  </w:num>
  <w:num w:numId="16">
    <w:abstractNumId w:val="27"/>
  </w:num>
  <w:num w:numId="17">
    <w:abstractNumId w:val="10"/>
  </w:num>
  <w:num w:numId="18">
    <w:abstractNumId w:val="34"/>
  </w:num>
  <w:num w:numId="19">
    <w:abstractNumId w:val="16"/>
  </w:num>
  <w:num w:numId="20">
    <w:abstractNumId w:val="15"/>
  </w:num>
  <w:num w:numId="21">
    <w:abstractNumId w:val="28"/>
  </w:num>
  <w:num w:numId="22">
    <w:abstractNumId w:val="19"/>
  </w:num>
  <w:num w:numId="23">
    <w:abstractNumId w:val="33"/>
  </w:num>
  <w:num w:numId="24">
    <w:abstractNumId w:val="35"/>
  </w:num>
  <w:num w:numId="25">
    <w:abstractNumId w:val="21"/>
  </w:num>
  <w:num w:numId="26">
    <w:abstractNumId w:val="29"/>
  </w:num>
  <w:num w:numId="27">
    <w:abstractNumId w:val="30"/>
  </w:num>
  <w:num w:numId="28">
    <w:abstractNumId w:val="14"/>
  </w:num>
  <w:num w:numId="29">
    <w:abstractNumId w:val="11"/>
  </w:num>
  <w:num w:numId="30">
    <w:abstractNumId w:val="32"/>
  </w:num>
  <w:num w:numId="31">
    <w:abstractNumId w:val="24"/>
  </w:num>
  <w:num w:numId="32">
    <w:abstractNumId w:val="31"/>
  </w:num>
  <w:num w:numId="33">
    <w:abstractNumId w:val="17"/>
  </w:num>
  <w:num w:numId="34">
    <w:abstractNumId w:val="20"/>
  </w:num>
  <w:num w:numId="35">
    <w:abstractNumId w:val="22"/>
  </w:num>
  <w:num w:numId="36">
    <w:abstractNumId w:val="26"/>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359"/>
    <w:rsid w:val="000243A6"/>
    <w:rsid w:val="000C5166"/>
    <w:rsid w:val="0012544A"/>
    <w:rsid w:val="00172DA0"/>
    <w:rsid w:val="001912B2"/>
    <w:rsid w:val="00290347"/>
    <w:rsid w:val="002A0044"/>
    <w:rsid w:val="0037313C"/>
    <w:rsid w:val="003A445F"/>
    <w:rsid w:val="003A4FE1"/>
    <w:rsid w:val="003C0801"/>
    <w:rsid w:val="003F66FA"/>
    <w:rsid w:val="004224CB"/>
    <w:rsid w:val="00474746"/>
    <w:rsid w:val="00495B82"/>
    <w:rsid w:val="004D5282"/>
    <w:rsid w:val="004F0E9B"/>
    <w:rsid w:val="00547E56"/>
    <w:rsid w:val="005A54FA"/>
    <w:rsid w:val="005B2EAF"/>
    <w:rsid w:val="005B3755"/>
    <w:rsid w:val="005F7359"/>
    <w:rsid w:val="006B7194"/>
    <w:rsid w:val="006E67C4"/>
    <w:rsid w:val="006F2718"/>
    <w:rsid w:val="00731DDA"/>
    <w:rsid w:val="00793919"/>
    <w:rsid w:val="007D770B"/>
    <w:rsid w:val="007F4B9C"/>
    <w:rsid w:val="007F6D58"/>
    <w:rsid w:val="008400AB"/>
    <w:rsid w:val="008F7F16"/>
    <w:rsid w:val="0090428B"/>
    <w:rsid w:val="00A638EC"/>
    <w:rsid w:val="00A94C93"/>
    <w:rsid w:val="00AA133F"/>
    <w:rsid w:val="00BE0195"/>
    <w:rsid w:val="00C16E95"/>
    <w:rsid w:val="00CF5F1F"/>
    <w:rsid w:val="00D47C2F"/>
    <w:rsid w:val="00D5350B"/>
    <w:rsid w:val="00D92A50"/>
    <w:rsid w:val="00F9069F"/>
    <w:rsid w:val="00F95E28"/>
    <w:rsid w:val="00FC5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D7E924"/>
  <w15:chartTrackingRefBased/>
  <w15:docId w15:val="{184B5B9A-8036-44BE-8D5D-13F390FF1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2EAF"/>
    <w:pPr>
      <w:spacing w:before="120" w:after="0" w:line="240" w:lineRule="auto"/>
      <w:ind w:left="72" w:right="72"/>
    </w:pPr>
  </w:style>
  <w:style w:type="paragraph" w:styleId="Heading1">
    <w:name w:val="heading 1"/>
    <w:basedOn w:val="Normal"/>
    <w:next w:val="Normal"/>
    <w:link w:val="Heading1Char"/>
    <w:uiPriority w:val="1"/>
    <w:qFormat/>
    <w:rsid w:val="005A54FA"/>
    <w:pPr>
      <w:keepNext/>
      <w:keepLines/>
      <w:pageBreakBefore/>
      <w:spacing w:after="40"/>
      <w:outlineLvl w:val="0"/>
    </w:pPr>
    <w:rPr>
      <w:rFonts w:asciiTheme="majorHAnsi" w:eastAsiaTheme="majorEastAsia" w:hAnsiTheme="majorHAnsi" w:cstheme="majorBidi"/>
      <w:caps/>
      <w:color w:val="073763" w:themeColor="accent1" w:themeShade="80"/>
      <w:sz w:val="28"/>
      <w:szCs w:val="28"/>
    </w:rPr>
  </w:style>
  <w:style w:type="paragraph" w:styleId="Heading2">
    <w:name w:val="heading 2"/>
    <w:basedOn w:val="Normal"/>
    <w:next w:val="Normal"/>
    <w:link w:val="Heading2Char"/>
    <w:uiPriority w:val="1"/>
    <w:qFormat/>
    <w:rsid w:val="005A54FA"/>
    <w:pPr>
      <w:keepNext/>
      <w:keepLines/>
      <w:pBdr>
        <w:top w:val="single" w:sz="4" w:space="1" w:color="0075A2" w:themeColor="accent2" w:themeShade="BF"/>
      </w:pBdr>
      <w:spacing w:before="360" w:after="120"/>
      <w:outlineLvl w:val="1"/>
    </w:pPr>
    <w:rPr>
      <w:rFonts w:asciiTheme="majorHAnsi" w:eastAsiaTheme="majorEastAsia" w:hAnsiTheme="majorHAnsi" w:cstheme="majorBidi"/>
      <w:b/>
      <w:bCs/>
      <w:caps/>
      <w:color w:val="0075A2" w:themeColor="accent2" w:themeShade="BF"/>
      <w:spacing w:val="20"/>
      <w:sz w:val="24"/>
      <w:szCs w:val="24"/>
    </w:rPr>
  </w:style>
  <w:style w:type="paragraph" w:styleId="Heading3">
    <w:name w:val="heading 3"/>
    <w:basedOn w:val="Normal"/>
    <w:next w:val="Normal"/>
    <w:link w:val="Heading3Char"/>
    <w:uiPriority w:val="1"/>
    <w:qFormat/>
    <w:rsid w:val="005A54FA"/>
    <w:pPr>
      <w:keepNext/>
      <w:keepLines/>
      <w:spacing w:before="240" w:after="120"/>
      <w:outlineLvl w:val="2"/>
    </w:pPr>
    <w:rPr>
      <w:rFonts w:asciiTheme="majorHAnsi" w:eastAsiaTheme="majorEastAsia" w:hAnsiTheme="majorHAnsi" w:cstheme="majorBidi"/>
      <w:b/>
      <w:bCs/>
      <w:caps/>
      <w:color w:val="05676C" w:themeColor="accent3" w:themeShade="8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A54FA"/>
    <w:rPr>
      <w:rFonts w:asciiTheme="majorHAnsi" w:eastAsiaTheme="majorEastAsia" w:hAnsiTheme="majorHAnsi" w:cstheme="majorBidi"/>
      <w:caps/>
      <w:color w:val="073763" w:themeColor="accent1" w:themeShade="80"/>
      <w:sz w:val="28"/>
      <w:szCs w:val="28"/>
    </w:rPr>
  </w:style>
  <w:style w:type="character" w:customStyle="1" w:styleId="Heading2Char">
    <w:name w:val="Heading 2 Char"/>
    <w:basedOn w:val="DefaultParagraphFont"/>
    <w:link w:val="Heading2"/>
    <w:uiPriority w:val="1"/>
    <w:rsid w:val="005A54FA"/>
    <w:rPr>
      <w:rFonts w:asciiTheme="majorHAnsi" w:eastAsiaTheme="majorEastAsia" w:hAnsiTheme="majorHAnsi" w:cstheme="majorBidi"/>
      <w:b/>
      <w:bCs/>
      <w:caps/>
      <w:color w:val="0075A2" w:themeColor="accent2" w:themeShade="BF"/>
      <w:spacing w:val="20"/>
      <w:sz w:val="24"/>
      <w:szCs w:val="24"/>
    </w:rPr>
  </w:style>
  <w:style w:type="character" w:customStyle="1" w:styleId="Heading3Char">
    <w:name w:val="Heading 3 Char"/>
    <w:basedOn w:val="DefaultParagraphFont"/>
    <w:link w:val="Heading3"/>
    <w:uiPriority w:val="1"/>
    <w:rsid w:val="005A54FA"/>
    <w:rPr>
      <w:rFonts w:asciiTheme="majorHAnsi" w:eastAsiaTheme="majorEastAsia" w:hAnsiTheme="majorHAnsi" w:cstheme="majorBidi"/>
      <w:b/>
      <w:bCs/>
      <w:caps/>
      <w:color w:val="05676C" w:themeColor="accent3" w:themeShade="8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link w:val="TitleChar"/>
    <w:uiPriority w:val="1"/>
    <w:qFormat/>
    <w:rsid w:val="005A54FA"/>
    <w:pPr>
      <w:jc w:val="right"/>
    </w:pPr>
    <w:rPr>
      <w:rFonts w:asciiTheme="majorHAnsi" w:eastAsiaTheme="majorEastAsia" w:hAnsiTheme="majorHAnsi" w:cstheme="majorBidi"/>
      <w:caps/>
      <w:color w:val="0075A2" w:themeColor="accent2" w:themeShade="BF"/>
      <w:sz w:val="52"/>
      <w:szCs w:val="52"/>
    </w:rPr>
  </w:style>
  <w:style w:type="character" w:customStyle="1" w:styleId="TitleChar">
    <w:name w:val="Title Char"/>
    <w:basedOn w:val="DefaultParagraphFont"/>
    <w:link w:val="Title"/>
    <w:uiPriority w:val="1"/>
    <w:rsid w:val="005A54FA"/>
    <w:rPr>
      <w:rFonts w:asciiTheme="majorHAnsi" w:eastAsiaTheme="majorEastAsia" w:hAnsiTheme="majorHAnsi" w:cstheme="majorBidi"/>
      <w:caps/>
      <w:color w:val="0075A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3-Accent1">
    <w:name w:val="Grid Table 3 Accent 1"/>
    <w:basedOn w:val="TableNormal"/>
    <w:uiPriority w:val="48"/>
    <w:pPr>
      <w:spacing w:after="0" w:line="240" w:lineRule="auto"/>
    </w:pPr>
    <w:tblPr>
      <w:tblStyleRowBandSize w:val="1"/>
      <w:tblStyleColBandSize w:val="1"/>
      <w:tblInd w:w="0" w:type="dxa"/>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bottom w:val="single" w:sz="4" w:space="0" w:color="59A9F2" w:themeColor="accent1" w:themeTint="99"/>
        </w:tcBorders>
      </w:tcPr>
    </w:tblStylePr>
    <w:tblStylePr w:type="nwCell">
      <w:tblPr/>
      <w:tcPr>
        <w:tcBorders>
          <w:bottom w:val="single" w:sz="4" w:space="0" w:color="59A9F2" w:themeColor="accent1" w:themeTint="99"/>
        </w:tcBorders>
      </w:tcPr>
    </w:tblStylePr>
    <w:tblStylePr w:type="seCell">
      <w:tblPr/>
      <w:tcPr>
        <w:tcBorders>
          <w:top w:val="single" w:sz="4" w:space="0" w:color="59A9F2" w:themeColor="accent1" w:themeTint="99"/>
        </w:tcBorders>
      </w:tcPr>
    </w:tblStylePr>
    <w:tblStylePr w:type="swCell">
      <w:tblPr/>
      <w:tcPr>
        <w:tcBorders>
          <w:top w:val="single" w:sz="4" w:space="0" w:color="59A9F2" w:themeColor="accent1" w:themeTint="99"/>
        </w:tcBorders>
      </w:tcPr>
    </w:tblStylePr>
  </w:style>
  <w:style w:type="table" w:styleId="ListTable7Colorful-Accent1">
    <w:name w:val="List Table 7 Colorful Accent 1"/>
    <w:basedOn w:val="TableNormal"/>
    <w:uiPriority w:val="52"/>
    <w:pPr>
      <w:spacing w:after="0" w:line="240" w:lineRule="auto"/>
    </w:pPr>
    <w:rPr>
      <w:color w:val="0B5294"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0F6F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6F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6F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6FC6" w:themeColor="accent1"/>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Ind w:w="0" w:type="dxa"/>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A5C249" w:themeColor="accent6"/>
          <w:left w:val="single" w:sz="4" w:space="0" w:color="A5C249" w:themeColor="accent6"/>
          <w:bottom w:val="single" w:sz="4" w:space="0" w:color="A5C249" w:themeColor="accent6"/>
          <w:right w:val="single" w:sz="4" w:space="0" w:color="A5C249" w:themeColor="accent6"/>
          <w:insideH w:val="nil"/>
          <w:insideV w:val="nil"/>
        </w:tcBorders>
        <w:shd w:val="clear" w:color="auto" w:fill="A5C249" w:themeFill="accent6"/>
      </w:tcPr>
    </w:tblStylePr>
    <w:tblStylePr w:type="lastRow">
      <w:rPr>
        <w:b/>
        <w:bCs/>
      </w:rPr>
      <w:tblPr/>
      <w:tcPr>
        <w:tcBorders>
          <w:top w:val="double" w:sz="4" w:space="0" w:color="A5C249" w:themeColor="accent6"/>
        </w:tcBorders>
      </w:tcPr>
    </w:tblStylePr>
    <w:tblStylePr w:type="firstCol">
      <w:rPr>
        <w:b/>
        <w:bCs/>
      </w:rPr>
    </w:tblStylePr>
    <w:tblStylePr w:type="lastCol">
      <w:rPr>
        <w:b/>
        <w:bCs/>
      </w:rPr>
    </w:tblStylePr>
    <w:tblStylePr w:type="band1Vert">
      <w:tblPr/>
      <w:tcPr>
        <w:shd w:val="clear" w:color="auto" w:fill="ECF2DA" w:themeFill="accent6" w:themeFillTint="33"/>
      </w:tcPr>
    </w:tblStylePr>
    <w:tblStylePr w:type="band1Horz">
      <w:tblPr/>
      <w:tcPr>
        <w:shd w:val="clear" w:color="auto" w:fill="ECF2DA" w:themeFill="accent6" w:themeFillTint="33"/>
      </w:tcPr>
    </w:tblStylePr>
  </w:style>
  <w:style w:type="table" w:styleId="TableGrid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2">
    <w:name w:val="Plain Table 2"/>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Ind w:w="0" w:type="dxa"/>
      <w:tblBorders>
        <w:top w:val="single" w:sz="4" w:space="0" w:color="59A9F2" w:themeColor="accent1" w:themeTint="99"/>
        <w:bottom w:val="single" w:sz="4" w:space="0" w:color="59A9F2" w:themeColor="accent1" w:themeTint="99"/>
        <w:insideH w:val="single" w:sz="4" w:space="0" w:color="59A9F2"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4FCDFF" w:themeColor="accent2" w:themeTint="99"/>
        </w:tcBorders>
      </w:tcPr>
    </w:tblStylePr>
    <w:tblStylePr w:type="lastRow">
      <w:rPr>
        <w:b/>
        <w:bCs/>
      </w:rPr>
      <w:tblPr/>
      <w:tcPr>
        <w:tcBorders>
          <w:top w:val="single" w:sz="4" w:space="0" w:color="4FCDFF" w:themeColor="accent2" w:themeTint="99"/>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Ind w:w="0" w:type="dxa"/>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Ind w:w="0" w:type="dxa"/>
      <w:tblBorders>
        <w:top w:val="single" w:sz="4" w:space="0" w:color="DAE6B6" w:themeColor="accent6" w:themeTint="66"/>
        <w:left w:val="single" w:sz="4" w:space="0" w:color="DAE6B6" w:themeColor="accent6" w:themeTint="66"/>
        <w:bottom w:val="single" w:sz="4" w:space="0" w:color="DAE6B6" w:themeColor="accent6" w:themeTint="66"/>
        <w:right w:val="single" w:sz="4" w:space="0" w:color="DAE6B6" w:themeColor="accent6" w:themeTint="66"/>
        <w:insideH w:val="single" w:sz="4" w:space="0" w:color="DAE6B6" w:themeColor="accent6" w:themeTint="66"/>
        <w:insideV w:val="single" w:sz="4" w:space="0" w:color="DAE6B6" w:themeColor="accent6" w:themeTint="66"/>
      </w:tblBorders>
      <w:tblCellMar>
        <w:top w:w="29" w:type="dxa"/>
        <w:left w:w="108" w:type="dxa"/>
        <w:bottom w:w="29" w:type="dxa"/>
        <w:right w:w="108" w:type="dxa"/>
      </w:tblCellMar>
    </w:tblPr>
    <w:tblStylePr w:type="firstRow">
      <w:rPr>
        <w:b/>
        <w:bCs/>
      </w:rPr>
      <w:tblPr/>
      <w:tcPr>
        <w:tcBorders>
          <w:bottom w:val="single" w:sz="12" w:space="0" w:color="C8DA91" w:themeColor="accent6" w:themeTint="99"/>
        </w:tcBorders>
      </w:tcPr>
    </w:tblStylePr>
    <w:tblStylePr w:type="lastRow">
      <w:rPr>
        <w:b/>
        <w:bCs/>
      </w:rPr>
      <w:tblPr/>
      <w:tcPr>
        <w:tcBorders>
          <w:top w:val="double" w:sz="2" w:space="0" w:color="C8DA91"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8DA91" w:themeColor="accent6" w:themeTint="99"/>
        </w:tcBorders>
      </w:tcPr>
    </w:tblStylePr>
    <w:tblStylePr w:type="lastRow">
      <w:rPr>
        <w:b/>
        <w:bCs/>
      </w:rPr>
      <w:tblPr/>
      <w:tcPr>
        <w:tcBorders>
          <w:top w:val="single" w:sz="4" w:space="0" w:color="C8DA91" w:themeColor="accent6" w:themeTint="99"/>
        </w:tcBorders>
      </w:tcPr>
    </w:tblStylePr>
    <w:tblStylePr w:type="firstCol">
      <w:rPr>
        <w:b/>
        <w:bCs/>
      </w:rPr>
    </w:tblStylePr>
    <w:tblStylePr w:type="lastCol">
      <w:rPr>
        <w:b/>
        <w:bCs/>
      </w:rPr>
    </w:tblStylePr>
    <w:tblStylePr w:type="band1Vert">
      <w:tblPr/>
      <w:tcPr>
        <w:shd w:val="clear" w:color="auto" w:fill="ECF2DA" w:themeFill="accent6" w:themeFillTint="33"/>
      </w:tcPr>
    </w:tblStylePr>
    <w:tblStylePr w:type="band1Horz">
      <w:tblPr/>
      <w:tcPr>
        <w:shd w:val="clear" w:color="auto" w:fill="ECF2DA"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tblInd w:w="0" w:type="dxa"/>
      <w:tblCellMar>
        <w:top w:w="0" w:type="dxa"/>
        <w:left w:w="108" w:type="dxa"/>
        <w:bottom w:w="0" w:type="dxa"/>
        <w:right w:w="108" w:type="dxa"/>
      </w:tblCellMa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Ind w:w="0" w:type="dxa"/>
      <w:tblBorders>
        <w:insideH w:val="single" w:sz="4" w:space="0" w:color="0F6FC6"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0F6FC6" w:themeColor="accent1"/>
          <w:right w:val="nil"/>
          <w:insideH w:val="nil"/>
          <w:insideV w:val="nil"/>
          <w:tl2br w:val="nil"/>
          <w:tr2bl w:val="nil"/>
        </w:tcBorders>
      </w:tcPr>
    </w:tblStylePr>
    <w:tblStylePr w:type="lastRow">
      <w:rPr>
        <w:b/>
        <w:bCs/>
      </w:rPr>
      <w:tblPr/>
      <w:tcPr>
        <w:tcBorders>
          <w:top w:val="double" w:sz="2" w:space="0" w:color="59A9F2"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Ind w:w="0" w:type="dxa"/>
      <w:tblBorders>
        <w:top w:val="single" w:sz="2" w:space="0" w:color="59A9F2" w:themeColor="accent1" w:themeTint="99"/>
        <w:bottom w:val="single" w:sz="2" w:space="0" w:color="59A9F2" w:themeColor="accent1" w:themeTint="99"/>
        <w:insideH w:val="single" w:sz="2" w:space="0" w:color="59A9F2" w:themeColor="accent1" w:themeTint="99"/>
        <w:insideV w:val="single" w:sz="2" w:space="0" w:color="59A9F2"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59A9F2" w:themeColor="accent1" w:themeTint="99"/>
          <w:insideH w:val="nil"/>
          <w:insideV w:val="nil"/>
        </w:tcBorders>
        <w:shd w:val="clear" w:color="auto" w:fill="FFFFFF" w:themeFill="background1"/>
      </w:tcPr>
    </w:tblStylePr>
    <w:tblStylePr w:type="lastRow">
      <w:rPr>
        <w:b/>
        <w:bCs/>
      </w:rPr>
      <w:tblPr/>
      <w:tcPr>
        <w:tcBorders>
          <w:top w:val="double" w:sz="2" w:space="0" w:color="59A9F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112F51"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Ind w:w="0" w:type="dxa"/>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9FC" w:themeFill="accent3" w:themeFillTint="33"/>
      </w:tcPr>
    </w:tblStylePr>
    <w:tblStylePr w:type="band1Horz">
      <w:tblPr/>
      <w:tcPr>
        <w:shd w:val="clear" w:color="auto" w:fill="C9F9FC" w:themeFill="accent3" w:themeFillTint="33"/>
      </w:tcPr>
    </w:tblStylePr>
    <w:tblStylePr w:type="neCell">
      <w:tblPr/>
      <w:tcPr>
        <w:tcBorders>
          <w:bottom w:val="single" w:sz="4" w:space="0" w:color="5DEFF6" w:themeColor="accent3" w:themeTint="99"/>
        </w:tcBorders>
      </w:tcPr>
    </w:tblStylePr>
    <w:tblStylePr w:type="nwCell">
      <w:tblPr/>
      <w:tcPr>
        <w:tcBorders>
          <w:bottom w:val="single" w:sz="4" w:space="0" w:color="5DEFF6" w:themeColor="accent3" w:themeTint="99"/>
        </w:tcBorders>
      </w:tcPr>
    </w:tblStylePr>
    <w:tblStylePr w:type="seCell">
      <w:tblPr/>
      <w:tcPr>
        <w:tcBorders>
          <w:top w:val="single" w:sz="4" w:space="0" w:color="5DEFF6" w:themeColor="accent3" w:themeTint="99"/>
        </w:tcBorders>
      </w:tcPr>
    </w:tblStylePr>
    <w:tblStylePr w:type="swCell">
      <w:tblPr/>
      <w:tcPr>
        <w:tcBorders>
          <w:top w:val="single" w:sz="4" w:space="0" w:color="5DEFF6"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9F9F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BD0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BD0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BD0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BD0D9" w:themeFill="accent3"/>
      </w:tcPr>
    </w:tblStylePr>
    <w:tblStylePr w:type="band1Vert">
      <w:tblPr/>
      <w:tcPr>
        <w:shd w:val="clear" w:color="auto" w:fill="93F4F9" w:themeFill="accent3" w:themeFillTint="66"/>
      </w:tcPr>
    </w:tblStylePr>
    <w:tblStylePr w:type="band1Horz">
      <w:tblPr/>
      <w:tcPr>
        <w:shd w:val="clear" w:color="auto" w:fill="93F4F9"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Ind w:w="0" w:type="dxa"/>
      <w:tblBorders>
        <w:top w:val="single" w:sz="4" w:space="0" w:color="93F4F9" w:themeColor="accent3" w:themeTint="66"/>
        <w:left w:val="single" w:sz="4" w:space="0" w:color="93F4F9" w:themeColor="accent3" w:themeTint="66"/>
        <w:bottom w:val="single" w:sz="4" w:space="0" w:color="93F4F9" w:themeColor="accent3" w:themeTint="66"/>
        <w:right w:val="single" w:sz="4" w:space="0" w:color="93F4F9" w:themeColor="accent3" w:themeTint="66"/>
        <w:insideH w:val="single" w:sz="4" w:space="0" w:color="93F4F9" w:themeColor="accent3" w:themeTint="66"/>
        <w:insideV w:val="single" w:sz="4" w:space="0" w:color="93F4F9" w:themeColor="accent3" w:themeTint="66"/>
      </w:tblBorders>
      <w:tblCellMar>
        <w:top w:w="0" w:type="dxa"/>
        <w:left w:w="108" w:type="dxa"/>
        <w:bottom w:w="0" w:type="dxa"/>
        <w:right w:w="108" w:type="dxa"/>
      </w:tblCellMar>
    </w:tblPr>
    <w:tblStylePr w:type="firstRow">
      <w:rPr>
        <w:b/>
        <w:bCs/>
      </w:rPr>
      <w:tblPr/>
      <w:tcPr>
        <w:tcBorders>
          <w:bottom w:val="single" w:sz="12" w:space="0" w:color="5DEFF6" w:themeColor="accent3" w:themeTint="99"/>
        </w:tcBorders>
      </w:tcPr>
    </w:tblStylePr>
    <w:tblStylePr w:type="lastRow">
      <w:rPr>
        <w:b/>
        <w:bCs/>
      </w:rPr>
      <w:tblPr/>
      <w:tcPr>
        <w:tcBorders>
          <w:top w:val="double" w:sz="2" w:space="0" w:color="5DEFF6"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sid w:val="006E67C4"/>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Ind w:w="0" w:type="dxa"/>
      <w:tblBorders>
        <w:top w:val="single" w:sz="4" w:space="0" w:color="89DEFF" w:themeColor="accent2" w:themeTint="66"/>
        <w:left w:val="single" w:sz="4" w:space="0" w:color="89DEFF" w:themeColor="accent2" w:themeTint="66"/>
        <w:bottom w:val="single" w:sz="4" w:space="0" w:color="89DEFF" w:themeColor="accent2" w:themeTint="66"/>
        <w:right w:val="single" w:sz="4" w:space="0" w:color="89DEFF" w:themeColor="accent2" w:themeTint="66"/>
        <w:insideH w:val="single" w:sz="4" w:space="0" w:color="89DEFF" w:themeColor="accent2" w:themeTint="66"/>
        <w:insideV w:val="single" w:sz="4" w:space="0" w:color="89DEFF" w:themeColor="accent2" w:themeTint="66"/>
      </w:tblBorders>
      <w:tblCellMar>
        <w:top w:w="0" w:type="dxa"/>
        <w:left w:w="108" w:type="dxa"/>
        <w:bottom w:w="0" w:type="dxa"/>
        <w:right w:w="108" w:type="dxa"/>
      </w:tblCellMar>
    </w:tblPr>
    <w:tblStylePr w:type="firstRow">
      <w:rPr>
        <w:b/>
        <w:bCs/>
      </w:rPr>
      <w:tblPr/>
      <w:tcPr>
        <w:tcBorders>
          <w:bottom w:val="single" w:sz="12" w:space="0" w:color="4FCDFF" w:themeColor="accent2" w:themeTint="99"/>
        </w:tcBorders>
      </w:tcPr>
    </w:tblStylePr>
    <w:tblStylePr w:type="lastRow">
      <w:rPr>
        <w:b/>
        <w:bCs/>
      </w:rPr>
      <w:tblPr/>
      <w:tcPr>
        <w:tcBorders>
          <w:top w:val="double" w:sz="2" w:space="0" w:color="4FCDFF"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073763"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0B5294" w:themeColor="accent1" w:themeShade="BF"/>
        <w:bottom w:val="single" w:sz="4" w:space="10" w:color="0B5294" w:themeColor="accent1" w:themeShade="BF"/>
      </w:pBdr>
      <w:spacing w:before="360" w:after="360"/>
      <w:ind w:left="864" w:right="864"/>
      <w:jc w:val="center"/>
    </w:pPr>
    <w:rPr>
      <w:i/>
      <w:iCs/>
      <w:color w:val="073763" w:themeColor="accent1" w:themeShade="80"/>
    </w:rPr>
  </w:style>
  <w:style w:type="character" w:customStyle="1" w:styleId="IntenseQuoteChar">
    <w:name w:val="Intense Quote Char"/>
    <w:basedOn w:val="DefaultParagraphFont"/>
    <w:link w:val="IntenseQuote"/>
    <w:uiPriority w:val="30"/>
    <w:semiHidden/>
    <w:rsid w:val="005A54FA"/>
    <w:rPr>
      <w:i/>
      <w:iCs/>
      <w:color w:val="073763" w:themeColor="accent1" w:themeShade="80"/>
    </w:rPr>
  </w:style>
  <w:style w:type="character" w:styleId="IntenseReference">
    <w:name w:val="Intense Reference"/>
    <w:basedOn w:val="DefaultParagraphFont"/>
    <w:uiPriority w:val="32"/>
    <w:semiHidden/>
    <w:unhideWhenUsed/>
    <w:rsid w:val="005A54FA"/>
    <w:rPr>
      <w:b/>
      <w:bCs/>
      <w:caps w:val="0"/>
      <w:smallCaps/>
      <w:color w:val="073763" w:themeColor="accent1" w:themeShade="80"/>
      <w:spacing w:val="5"/>
    </w:rPr>
  </w:style>
  <w:style w:type="paragraph" w:styleId="BlockText">
    <w:name w:val="Block Text"/>
    <w:basedOn w:val="Normal"/>
    <w:uiPriority w:val="99"/>
    <w:semiHidden/>
    <w:unhideWhenUsed/>
    <w:rsid w:val="005A54FA"/>
    <w:pPr>
      <w:pBdr>
        <w:top w:val="single" w:sz="2" w:space="10" w:color="073763" w:themeColor="accent1" w:themeShade="80"/>
        <w:left w:val="single" w:sz="2" w:space="10" w:color="073763" w:themeColor="accent1" w:themeShade="80"/>
        <w:bottom w:val="single" w:sz="2" w:space="10" w:color="073763" w:themeColor="accent1" w:themeShade="80"/>
        <w:right w:val="single" w:sz="2" w:space="10" w:color="073763" w:themeColor="accent1" w:themeShade="80"/>
      </w:pBdr>
      <w:ind w:left="1152" w:right="1152"/>
    </w:pPr>
    <w:rPr>
      <w:i/>
      <w:iCs/>
      <w:color w:val="073763" w:themeColor="accent1" w:themeShade="80"/>
    </w:rPr>
  </w:style>
  <w:style w:type="character" w:styleId="Hyperlink">
    <w:name w:val="Hyperlink"/>
    <w:basedOn w:val="DefaultParagraphFont"/>
    <w:uiPriority w:val="99"/>
    <w:semiHidden/>
    <w:unhideWhenUsed/>
    <w:rsid w:val="005A54FA"/>
    <w:rPr>
      <w:color w:val="08674D" w:themeColor="accent4" w:themeShade="80"/>
      <w:u w:val="single"/>
    </w:rPr>
  </w:style>
  <w:style w:type="character" w:customStyle="1" w:styleId="UnresolvedMention">
    <w:name w:val="Unresolved Mention"/>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paragraph" w:styleId="NoSpacing">
    <w:name w:val="No Spacing"/>
    <w:link w:val="NoSpacingChar"/>
    <w:uiPriority w:val="1"/>
    <w:qFormat/>
    <w:rsid w:val="000243A6"/>
    <w:pPr>
      <w:spacing w:after="0" w:line="240" w:lineRule="auto"/>
    </w:pPr>
    <w:rPr>
      <w:kern w:val="0"/>
      <w:lang w:eastAsia="en-US"/>
      <w14:ligatures w14:val="none"/>
    </w:rPr>
  </w:style>
  <w:style w:type="character" w:customStyle="1" w:styleId="NoSpacingChar">
    <w:name w:val="No Spacing Char"/>
    <w:basedOn w:val="DefaultParagraphFont"/>
    <w:link w:val="NoSpacing"/>
    <w:uiPriority w:val="1"/>
    <w:rsid w:val="000243A6"/>
    <w:rPr>
      <w:kern w:val="0"/>
      <w:lang w:eastAsia="en-US"/>
      <w14:ligatures w14:val="none"/>
    </w:rPr>
  </w:style>
  <w:style w:type="paragraph" w:styleId="NormalWeb">
    <w:name w:val="Normal (Web)"/>
    <w:basedOn w:val="Normal"/>
    <w:uiPriority w:val="99"/>
    <w:semiHidden/>
    <w:unhideWhenUsed/>
    <w:rsid w:val="0037313C"/>
    <w:pPr>
      <w:spacing w:before="100" w:beforeAutospacing="1" w:after="100" w:afterAutospacing="1"/>
      <w:ind w:left="0" w:right="0"/>
    </w:pPr>
    <w:rPr>
      <w:rFonts w:ascii="Times New Roman" w:eastAsia="Times New Roman" w:hAnsi="Times New Roman" w:cs="Times New Roman"/>
      <w:kern w:val="0"/>
      <w:sz w:val="24"/>
      <w:szCs w:val="24"/>
      <w:lang w:val="en-IN" w:eastAsia="en-IN"/>
      <w14:ligatures w14:val="none"/>
    </w:rPr>
  </w:style>
  <w:style w:type="paragraph" w:styleId="ListParagraph">
    <w:name w:val="List Paragraph"/>
    <w:basedOn w:val="Normal"/>
    <w:uiPriority w:val="34"/>
    <w:unhideWhenUsed/>
    <w:qFormat/>
    <w:rsid w:val="00D92A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8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AC0C45B495E485585411AB6F2A95AA3"/>
        <w:category>
          <w:name w:val="General"/>
          <w:gallery w:val="placeholder"/>
        </w:category>
        <w:types>
          <w:type w:val="bbPlcHdr"/>
        </w:types>
        <w:behaviors>
          <w:behavior w:val="content"/>
        </w:behaviors>
        <w:guid w:val="{61D9D479-A17B-424F-BCBC-7B8183B4403F}"/>
      </w:docPartPr>
      <w:docPartBody>
        <w:p w:rsidR="00000000" w:rsidRDefault="006C6319">
          <w:pPr>
            <w:pStyle w:val="7AC0C45B495E485585411AB6F2A95AA3"/>
          </w:pPr>
          <w:r w:rsidRPr="002A0044">
            <w:t>Tactical Marketing Plan</w:t>
          </w:r>
        </w:p>
      </w:docPartBody>
    </w:docPart>
    <w:docPart>
      <w:docPartPr>
        <w:name w:val="732799BB95904E19985190871FF6B9F9"/>
        <w:category>
          <w:name w:val="General"/>
          <w:gallery w:val="placeholder"/>
        </w:category>
        <w:types>
          <w:type w:val="bbPlcHdr"/>
        </w:types>
        <w:behaviors>
          <w:behavior w:val="content"/>
        </w:behaviors>
        <w:guid w:val="{27DCDAED-92D3-4825-A3EF-A6D2A4CE7FE8}"/>
      </w:docPartPr>
      <w:docPartBody>
        <w:p w:rsidR="00000000" w:rsidRDefault="006C6319">
          <w:pPr>
            <w:pStyle w:val="732799BB95904E19985190871FF6B9F9"/>
          </w:pPr>
          <w:r>
            <w:t xml:space="preserve">Document </w:t>
          </w:r>
          <w:r>
            <w:t>subtitle</w:t>
          </w:r>
        </w:p>
      </w:docPartBody>
    </w:docPart>
    <w:docPart>
      <w:docPartPr>
        <w:name w:val="57AF001D43324FC0A3C5BE1A5764B2EC"/>
        <w:category>
          <w:name w:val="General"/>
          <w:gallery w:val="placeholder"/>
        </w:category>
        <w:types>
          <w:type w:val="bbPlcHdr"/>
        </w:types>
        <w:behaviors>
          <w:behavior w:val="content"/>
        </w:behaviors>
        <w:guid w:val="{AD64BB96-C2D1-476B-90FC-EE8C569BA5B2}"/>
      </w:docPartPr>
      <w:docPartBody>
        <w:p w:rsidR="00000000" w:rsidRDefault="0074231D" w:rsidP="0074231D">
          <w:pPr>
            <w:pStyle w:val="57AF001D43324FC0A3C5BE1A5764B2EC"/>
          </w:pPr>
          <w:r>
            <w:t>Process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31D"/>
    <w:rsid w:val="006C6319"/>
    <w:rsid w:val="007423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804DA4C5284817B2BBE8A2B77FFFCE">
    <w:name w:val="C1804DA4C5284817B2BBE8A2B77FFFCE"/>
  </w:style>
  <w:style w:type="paragraph" w:customStyle="1" w:styleId="B9879AE5684E4648A3586EBFEFB8BFD0">
    <w:name w:val="B9879AE5684E4648A3586EBFEFB8BFD0"/>
  </w:style>
  <w:style w:type="paragraph" w:customStyle="1" w:styleId="2B5D08A551304B5888A49A2377BEBAF1">
    <w:name w:val="2B5D08A551304B5888A49A2377BEBAF1"/>
  </w:style>
  <w:style w:type="paragraph" w:customStyle="1" w:styleId="7AC0C45B495E485585411AB6F2A95AA3">
    <w:name w:val="7AC0C45B495E485585411AB6F2A95AA3"/>
  </w:style>
  <w:style w:type="paragraph" w:customStyle="1" w:styleId="732799BB95904E19985190871FF6B9F9">
    <w:name w:val="732799BB95904E19985190871FF6B9F9"/>
  </w:style>
  <w:style w:type="paragraph" w:customStyle="1" w:styleId="89669606FBB34DD6B4B2C1EB29283535">
    <w:name w:val="89669606FBB34DD6B4B2C1EB29283535"/>
  </w:style>
  <w:style w:type="paragraph" w:customStyle="1" w:styleId="473F60B35FF544C4AF5591C72BC3EDCA">
    <w:name w:val="473F60B35FF544C4AF5591C72BC3EDCA"/>
  </w:style>
  <w:style w:type="paragraph" w:customStyle="1" w:styleId="DA9786E90DD94674A0E0EE8BC93DE9AB">
    <w:name w:val="DA9786E90DD94674A0E0EE8BC93DE9AB"/>
  </w:style>
  <w:style w:type="paragraph" w:customStyle="1" w:styleId="B32846D2267B42E0838277F2B6414F18">
    <w:name w:val="B32846D2267B42E0838277F2B6414F18"/>
  </w:style>
  <w:style w:type="paragraph" w:customStyle="1" w:styleId="FBE4E0510FF145778EF8AFFF9818BFE4">
    <w:name w:val="FBE4E0510FF145778EF8AFFF9818BFE4"/>
  </w:style>
  <w:style w:type="character" w:styleId="Emphasis">
    <w:name w:val="Emphasis"/>
    <w:basedOn w:val="DefaultParagraphFont"/>
    <w:uiPriority w:val="20"/>
    <w:rPr>
      <w:i/>
      <w:iCs/>
      <w:color w:val="595959" w:themeColor="text1" w:themeTint="A6"/>
    </w:rPr>
  </w:style>
  <w:style w:type="paragraph" w:customStyle="1" w:styleId="F384210BF9E143189041E54718875E1A">
    <w:name w:val="F384210BF9E143189041E54718875E1A"/>
  </w:style>
  <w:style w:type="paragraph" w:customStyle="1" w:styleId="0199B86B66674C68A4D9F087A66B63B1">
    <w:name w:val="0199B86B66674C68A4D9F087A66B63B1"/>
  </w:style>
  <w:style w:type="paragraph" w:customStyle="1" w:styleId="6140532450B247FFB18F7317369685D0">
    <w:name w:val="6140532450B247FFB18F7317369685D0"/>
  </w:style>
  <w:style w:type="paragraph" w:customStyle="1" w:styleId="98F6CFBACBF545C9A40ED814723489E4">
    <w:name w:val="98F6CFBACBF545C9A40ED814723489E4"/>
  </w:style>
  <w:style w:type="paragraph" w:customStyle="1" w:styleId="84834AEA7873496E8E394D2C0E33D8FC">
    <w:name w:val="84834AEA7873496E8E394D2C0E33D8FC"/>
  </w:style>
  <w:style w:type="paragraph" w:customStyle="1" w:styleId="279E318D5A52497792DCC0D6AF91AAF3">
    <w:name w:val="279E318D5A52497792DCC0D6AF91AAF3"/>
  </w:style>
  <w:style w:type="paragraph" w:customStyle="1" w:styleId="784231B19A7D4E6289AE743C6BCAB7E6">
    <w:name w:val="784231B19A7D4E6289AE743C6BCAB7E6"/>
  </w:style>
  <w:style w:type="paragraph" w:customStyle="1" w:styleId="CCA97C4D35E74B98AC23B51BC612BE05">
    <w:name w:val="CCA97C4D35E74B98AC23B51BC612BE05"/>
  </w:style>
  <w:style w:type="paragraph" w:customStyle="1" w:styleId="75E02BFF84244F3887AFEA7D30507215">
    <w:name w:val="75E02BFF84244F3887AFEA7D30507215"/>
  </w:style>
  <w:style w:type="paragraph" w:customStyle="1" w:styleId="D1F4A94CEB2E4E62823F01FC8D47F6C2">
    <w:name w:val="D1F4A94CEB2E4E62823F01FC8D47F6C2"/>
  </w:style>
  <w:style w:type="paragraph" w:customStyle="1" w:styleId="7FEA60DFB8D34DECBC8EC08F5F5BACFA">
    <w:name w:val="7FEA60DFB8D34DECBC8EC08F5F5BACFA"/>
  </w:style>
  <w:style w:type="paragraph" w:customStyle="1" w:styleId="AB706283DC264E3D907A32788DA183B9">
    <w:name w:val="AB706283DC264E3D907A32788DA183B9"/>
  </w:style>
  <w:style w:type="paragraph" w:customStyle="1" w:styleId="3C933D8E13AD4DFE819935264F4A95C0">
    <w:name w:val="3C933D8E13AD4DFE819935264F4A95C0"/>
  </w:style>
  <w:style w:type="paragraph" w:customStyle="1" w:styleId="D0FB94CA0B4649B8AF10DCD6E92EC1BE">
    <w:name w:val="D0FB94CA0B4649B8AF10DCD6E92EC1BE"/>
  </w:style>
  <w:style w:type="paragraph" w:customStyle="1" w:styleId="931C807FF29D43B5A86E2E2291EEF927">
    <w:name w:val="931C807FF29D43B5A86E2E2291EEF927"/>
  </w:style>
  <w:style w:type="paragraph" w:customStyle="1" w:styleId="BF6B6B9188E8460A826388FCFEC5F433">
    <w:name w:val="BF6B6B9188E8460A826388FCFEC5F433"/>
  </w:style>
  <w:style w:type="paragraph" w:customStyle="1" w:styleId="BD6B28BAF65B42ACB009EA50333C4957">
    <w:name w:val="BD6B28BAF65B42ACB009EA50333C4957"/>
  </w:style>
  <w:style w:type="paragraph" w:customStyle="1" w:styleId="11E817F8A9914378A8807768C512B7A2">
    <w:name w:val="11E817F8A9914378A8807768C512B7A2"/>
  </w:style>
  <w:style w:type="paragraph" w:customStyle="1" w:styleId="0F6876ECF19D47AAB8A03F43F49865BA">
    <w:name w:val="0F6876ECF19D47AAB8A03F43F49865BA"/>
  </w:style>
  <w:style w:type="paragraph" w:customStyle="1" w:styleId="D37B9524EE044287B7E37A38A94198C8">
    <w:name w:val="D37B9524EE044287B7E37A38A94198C8"/>
  </w:style>
  <w:style w:type="paragraph" w:customStyle="1" w:styleId="C9C0FDA8563E40F5BAE0EE11E46AB58F">
    <w:name w:val="C9C0FDA8563E40F5BAE0EE11E46AB58F"/>
  </w:style>
  <w:style w:type="paragraph" w:customStyle="1" w:styleId="DF677AB5F3DD418A96428788D7694BC1">
    <w:name w:val="DF677AB5F3DD418A96428788D7694BC1"/>
  </w:style>
  <w:style w:type="paragraph" w:customStyle="1" w:styleId="2A7C72E253CC49C7B678CDB50F9C4460">
    <w:name w:val="2A7C72E253CC49C7B678CDB50F9C4460"/>
  </w:style>
  <w:style w:type="paragraph" w:customStyle="1" w:styleId="A3C7AC3F496D44BCB025BC71DCF13FDA">
    <w:name w:val="A3C7AC3F496D44BCB025BC71DCF13FDA"/>
  </w:style>
  <w:style w:type="paragraph" w:customStyle="1" w:styleId="DAD6EA200CD7482A993CCAD8B4394BC6">
    <w:name w:val="DAD6EA200CD7482A993CCAD8B4394BC6"/>
  </w:style>
  <w:style w:type="paragraph" w:customStyle="1" w:styleId="080AA77FC1AF460ABB08E0DA2FBEB062">
    <w:name w:val="080AA77FC1AF460ABB08E0DA2FBEB062"/>
  </w:style>
  <w:style w:type="paragraph" w:customStyle="1" w:styleId="190CC8018AEA48789544151166A7BCEB">
    <w:name w:val="190CC8018AEA48789544151166A7BCEB"/>
  </w:style>
  <w:style w:type="paragraph" w:customStyle="1" w:styleId="1189B276943E45D7A0887B4606BD6A91">
    <w:name w:val="1189B276943E45D7A0887B4606BD6A91"/>
  </w:style>
  <w:style w:type="paragraph" w:customStyle="1" w:styleId="AFF00FC586B2499B9C4180B86B85D775">
    <w:name w:val="AFF00FC586B2499B9C4180B86B85D775"/>
  </w:style>
  <w:style w:type="paragraph" w:customStyle="1" w:styleId="0DC59C4C343948A481B97E2DF6AECBB3">
    <w:name w:val="0DC59C4C343948A481B97E2DF6AECBB3"/>
  </w:style>
  <w:style w:type="paragraph" w:customStyle="1" w:styleId="56AF1DE0D02D4FB1A043CFDE26981C52">
    <w:name w:val="56AF1DE0D02D4FB1A043CFDE26981C52"/>
  </w:style>
  <w:style w:type="paragraph" w:customStyle="1" w:styleId="52BA54A8B18445F9ADE93EC184021C97">
    <w:name w:val="52BA54A8B18445F9ADE93EC184021C97"/>
  </w:style>
  <w:style w:type="paragraph" w:customStyle="1" w:styleId="9D8D4BA59F014C33BF2F28192096EE36">
    <w:name w:val="9D8D4BA59F014C33BF2F28192096EE36"/>
  </w:style>
  <w:style w:type="paragraph" w:customStyle="1" w:styleId="F8EA798DFEF340A4BC063DB68C2425A8">
    <w:name w:val="F8EA798DFEF340A4BC063DB68C2425A8"/>
  </w:style>
  <w:style w:type="paragraph" w:customStyle="1" w:styleId="C3C09933BD814EA08EF639C121C02220">
    <w:name w:val="C3C09933BD814EA08EF639C121C02220"/>
  </w:style>
  <w:style w:type="paragraph" w:customStyle="1" w:styleId="0BFCAED408C849D6A6C018AE9D5880CF">
    <w:name w:val="0BFCAED408C849D6A6C018AE9D5880CF"/>
  </w:style>
  <w:style w:type="paragraph" w:customStyle="1" w:styleId="26D26A7BF7A04E32ADACB6B231503032">
    <w:name w:val="26D26A7BF7A04E32ADACB6B231503032"/>
  </w:style>
  <w:style w:type="paragraph" w:customStyle="1" w:styleId="875623FF626E48A8A44D57CC5580541C">
    <w:name w:val="875623FF626E48A8A44D57CC5580541C"/>
  </w:style>
  <w:style w:type="paragraph" w:customStyle="1" w:styleId="370B9C604660401DAD7B461547410A01">
    <w:name w:val="370B9C604660401DAD7B461547410A01"/>
  </w:style>
  <w:style w:type="paragraph" w:customStyle="1" w:styleId="255260F142024A0582A0B4B232A07677">
    <w:name w:val="255260F142024A0582A0B4B232A07677"/>
  </w:style>
  <w:style w:type="paragraph" w:customStyle="1" w:styleId="B55929D04765464184D65D3870C03F80">
    <w:name w:val="B55929D04765464184D65D3870C03F80"/>
  </w:style>
  <w:style w:type="paragraph" w:customStyle="1" w:styleId="2D03A033FE69458980EE0E7AE34FB3EE">
    <w:name w:val="2D03A033FE69458980EE0E7AE34FB3EE"/>
  </w:style>
  <w:style w:type="paragraph" w:customStyle="1" w:styleId="DFEF6995AD234C59B7875A488E588575">
    <w:name w:val="DFEF6995AD234C59B7875A488E588575"/>
  </w:style>
  <w:style w:type="paragraph" w:customStyle="1" w:styleId="4B478B5DFB5A468A9B5729B19E83FA01">
    <w:name w:val="4B478B5DFB5A468A9B5729B19E83FA01"/>
  </w:style>
  <w:style w:type="paragraph" w:customStyle="1" w:styleId="5802070A240C40ACB7712E0D8BFE7CCD">
    <w:name w:val="5802070A240C40ACB7712E0D8BFE7CCD"/>
  </w:style>
  <w:style w:type="paragraph" w:customStyle="1" w:styleId="541ABA8E63FE42B7BB141138B2844D51">
    <w:name w:val="541ABA8E63FE42B7BB141138B2844D51"/>
  </w:style>
  <w:style w:type="paragraph" w:customStyle="1" w:styleId="08F71B986BE341E2B882B28BF92A3166">
    <w:name w:val="08F71B986BE341E2B882B28BF92A3166"/>
  </w:style>
  <w:style w:type="paragraph" w:customStyle="1" w:styleId="95220708A87F4B7C91981D58873342FB">
    <w:name w:val="95220708A87F4B7C91981D58873342FB"/>
  </w:style>
  <w:style w:type="paragraph" w:customStyle="1" w:styleId="56778071C69E42FDBABFB37B3D906994">
    <w:name w:val="56778071C69E42FDBABFB37B3D906994"/>
  </w:style>
  <w:style w:type="paragraph" w:customStyle="1" w:styleId="19D55D5A504D4E7BA577A63A8697D9CE">
    <w:name w:val="19D55D5A504D4E7BA577A63A8697D9CE"/>
  </w:style>
  <w:style w:type="paragraph" w:customStyle="1" w:styleId="46F9C5DCED1341F497B42309CCF81F57">
    <w:name w:val="46F9C5DCED1341F497B42309CCF81F57"/>
  </w:style>
  <w:style w:type="paragraph" w:customStyle="1" w:styleId="390CCA9261FF47DFA3C510CC88B16D3B">
    <w:name w:val="390CCA9261FF47DFA3C510CC88B16D3B"/>
  </w:style>
  <w:style w:type="paragraph" w:customStyle="1" w:styleId="2974A75EA9E8480EB670BCE26CCCCAF1">
    <w:name w:val="2974A75EA9E8480EB670BCE26CCCCAF1"/>
  </w:style>
  <w:style w:type="paragraph" w:customStyle="1" w:styleId="82F90E1118EB4AAF9235A8633E8D3304">
    <w:name w:val="82F90E1118EB4AAF9235A8633E8D3304"/>
  </w:style>
  <w:style w:type="paragraph" w:customStyle="1" w:styleId="80CA133F8EE243A295F2FCA865380989">
    <w:name w:val="80CA133F8EE243A295F2FCA865380989"/>
  </w:style>
  <w:style w:type="paragraph" w:customStyle="1" w:styleId="A83640F22778469FA5A9AE6039633B92">
    <w:name w:val="A83640F22778469FA5A9AE6039633B92"/>
  </w:style>
  <w:style w:type="paragraph" w:customStyle="1" w:styleId="ED072D629ADC48EABB7C8949896E2544">
    <w:name w:val="ED072D629ADC48EABB7C8949896E2544"/>
  </w:style>
  <w:style w:type="paragraph" w:customStyle="1" w:styleId="5D2AFE7F0D354763815A66CDC9FED8C5">
    <w:name w:val="5D2AFE7F0D354763815A66CDC9FED8C5"/>
  </w:style>
  <w:style w:type="paragraph" w:customStyle="1" w:styleId="AFB44D0C539D47C6A512B35793E2DD02">
    <w:name w:val="AFB44D0C539D47C6A512B35793E2DD02"/>
  </w:style>
  <w:style w:type="paragraph" w:customStyle="1" w:styleId="4D393A51493E4F889A265E6EDA166C11">
    <w:name w:val="4D393A51493E4F889A265E6EDA166C11"/>
  </w:style>
  <w:style w:type="paragraph" w:customStyle="1" w:styleId="EE3049187CAE4C1D9E57C1B1E8C39C28">
    <w:name w:val="EE3049187CAE4C1D9E57C1B1E8C39C28"/>
  </w:style>
  <w:style w:type="paragraph" w:customStyle="1" w:styleId="198CD21E42744D3788EE7A5999468878">
    <w:name w:val="198CD21E42744D3788EE7A5999468878"/>
  </w:style>
  <w:style w:type="paragraph" w:customStyle="1" w:styleId="406174347C2A41AB8283ADE6A236E7BF">
    <w:name w:val="406174347C2A41AB8283ADE6A236E7BF"/>
  </w:style>
  <w:style w:type="paragraph" w:customStyle="1" w:styleId="87AB1B41AB6048378482CE6D292652DB">
    <w:name w:val="87AB1B41AB6048378482CE6D292652DB"/>
  </w:style>
  <w:style w:type="paragraph" w:customStyle="1" w:styleId="BC6D1720E1BD49E7A5846E56A535623B">
    <w:name w:val="BC6D1720E1BD49E7A5846E56A535623B"/>
  </w:style>
  <w:style w:type="paragraph" w:customStyle="1" w:styleId="C56146F6954D4925A26D16A19FCFBA74">
    <w:name w:val="C56146F6954D4925A26D16A19FCFBA74"/>
  </w:style>
  <w:style w:type="paragraph" w:customStyle="1" w:styleId="E598AE9C80194F2A8B625E2E69A90E1B">
    <w:name w:val="E598AE9C80194F2A8B625E2E69A90E1B"/>
  </w:style>
  <w:style w:type="paragraph" w:customStyle="1" w:styleId="6D9E0DCCACDF4A0885518A49A57CD229">
    <w:name w:val="6D9E0DCCACDF4A0885518A49A57CD229"/>
  </w:style>
  <w:style w:type="paragraph" w:customStyle="1" w:styleId="A04E3D0889A04D658A4879AB86F645F7">
    <w:name w:val="A04E3D0889A04D658A4879AB86F645F7"/>
  </w:style>
  <w:style w:type="paragraph" w:customStyle="1" w:styleId="60BDD424EEE24C15A70037DE68076897">
    <w:name w:val="60BDD424EEE24C15A70037DE68076897"/>
  </w:style>
  <w:style w:type="paragraph" w:customStyle="1" w:styleId="815AC8F46133400AA15F6023609E76C9">
    <w:name w:val="815AC8F46133400AA15F6023609E76C9"/>
  </w:style>
  <w:style w:type="paragraph" w:customStyle="1" w:styleId="41919CBB8BF44E1AB381E124C7C67D58">
    <w:name w:val="41919CBB8BF44E1AB381E124C7C67D58"/>
  </w:style>
  <w:style w:type="paragraph" w:customStyle="1" w:styleId="6993B2B620AC46469B9491A3CE226EF3">
    <w:name w:val="6993B2B620AC46469B9491A3CE226EF3"/>
  </w:style>
  <w:style w:type="paragraph" w:customStyle="1" w:styleId="7CDE110F63704EBCADF177F47DEAB4C7">
    <w:name w:val="7CDE110F63704EBCADF177F47DEAB4C7"/>
  </w:style>
  <w:style w:type="paragraph" w:customStyle="1" w:styleId="C777FEA548E442B6AE6F36CE6B213210">
    <w:name w:val="C777FEA548E442B6AE6F36CE6B213210"/>
  </w:style>
  <w:style w:type="paragraph" w:customStyle="1" w:styleId="38B4752AD385476E893F661A2256FF57">
    <w:name w:val="38B4752AD385476E893F661A2256FF57"/>
  </w:style>
  <w:style w:type="paragraph" w:customStyle="1" w:styleId="CA144BF2EE1B4215824F25CAA753EF30">
    <w:name w:val="CA144BF2EE1B4215824F25CAA753EF30"/>
  </w:style>
  <w:style w:type="paragraph" w:customStyle="1" w:styleId="5142A19ED09A4B5EB1B9A2BC519C9385">
    <w:name w:val="5142A19ED09A4B5EB1B9A2BC519C9385"/>
  </w:style>
  <w:style w:type="paragraph" w:customStyle="1" w:styleId="5BA7112FA29941C2822C37CD974B1278">
    <w:name w:val="5BA7112FA29941C2822C37CD974B1278"/>
  </w:style>
  <w:style w:type="paragraph" w:customStyle="1" w:styleId="0B1B62955C204C7EA9BC8993617EBC40">
    <w:name w:val="0B1B62955C204C7EA9BC8993617EBC40"/>
  </w:style>
  <w:style w:type="paragraph" w:customStyle="1" w:styleId="648A6BEC1D224613BF098C494B511E64">
    <w:name w:val="648A6BEC1D224613BF098C494B511E64"/>
  </w:style>
  <w:style w:type="paragraph" w:customStyle="1" w:styleId="27F898EBE32D42129601DA411008279E">
    <w:name w:val="27F898EBE32D42129601DA411008279E"/>
  </w:style>
  <w:style w:type="paragraph" w:customStyle="1" w:styleId="FFEBBF80D84B45E2873E1455389CD975">
    <w:name w:val="FFEBBF80D84B45E2873E1455389CD975"/>
  </w:style>
  <w:style w:type="paragraph" w:customStyle="1" w:styleId="7F98DFAC433247DA8CC137F30D9DE1BF">
    <w:name w:val="7F98DFAC433247DA8CC137F30D9DE1BF"/>
  </w:style>
  <w:style w:type="paragraph" w:customStyle="1" w:styleId="6B5F676BB4E34132818790329CD07150">
    <w:name w:val="6B5F676BB4E34132818790329CD07150"/>
  </w:style>
  <w:style w:type="paragraph" w:customStyle="1" w:styleId="AF385063783C499FA6CE77E534954456">
    <w:name w:val="AF385063783C499FA6CE77E534954456"/>
  </w:style>
  <w:style w:type="paragraph" w:customStyle="1" w:styleId="7835736E822945DBBBC33696DF70EDA4">
    <w:name w:val="7835736E822945DBBBC33696DF70EDA4"/>
  </w:style>
  <w:style w:type="paragraph" w:customStyle="1" w:styleId="5FDDA14E898E4ABB91C51D569A925690">
    <w:name w:val="5FDDA14E898E4ABB91C51D569A925690"/>
  </w:style>
  <w:style w:type="paragraph" w:customStyle="1" w:styleId="F4F712E0EEA34EDE9868A6510BAAB472">
    <w:name w:val="F4F712E0EEA34EDE9868A6510BAAB472"/>
  </w:style>
  <w:style w:type="paragraph" w:customStyle="1" w:styleId="907CEB6ABEBF44029267D42854950959">
    <w:name w:val="907CEB6ABEBF44029267D42854950959"/>
  </w:style>
  <w:style w:type="paragraph" w:customStyle="1" w:styleId="DAE0CF5659B34F3090F3FBDCF24477C0">
    <w:name w:val="DAE0CF5659B34F3090F3FBDCF24477C0"/>
  </w:style>
  <w:style w:type="character" w:styleId="PlaceholderText">
    <w:name w:val="Placeholder Text"/>
    <w:basedOn w:val="DefaultParagraphFont"/>
    <w:uiPriority w:val="2"/>
    <w:rPr>
      <w:i/>
      <w:iCs/>
      <w:color w:val="808080"/>
    </w:rPr>
  </w:style>
  <w:style w:type="paragraph" w:customStyle="1" w:styleId="E0043FDD75B74BC080EC795B19315D8E">
    <w:name w:val="E0043FDD75B74BC080EC795B19315D8E"/>
  </w:style>
  <w:style w:type="paragraph" w:customStyle="1" w:styleId="12E3D81320874653813FA14085D148B0">
    <w:name w:val="12E3D81320874653813FA14085D148B0"/>
  </w:style>
  <w:style w:type="paragraph" w:customStyle="1" w:styleId="86438C37F21C4838BFB6E3FEAD785F02">
    <w:name w:val="86438C37F21C4838BFB6E3FEAD785F02"/>
  </w:style>
  <w:style w:type="paragraph" w:customStyle="1" w:styleId="E36367E7CE8B4C9387251F7AF8C0D0B2">
    <w:name w:val="E36367E7CE8B4C9387251F7AF8C0D0B2"/>
  </w:style>
  <w:style w:type="paragraph" w:customStyle="1" w:styleId="99EF40F94A294362B46E37114756D9D5">
    <w:name w:val="99EF40F94A294362B46E37114756D9D5"/>
  </w:style>
  <w:style w:type="paragraph" w:customStyle="1" w:styleId="80CE40CBCD5D4640B8E9F946B547B0D3">
    <w:name w:val="80CE40CBCD5D4640B8E9F946B547B0D3"/>
  </w:style>
  <w:style w:type="paragraph" w:customStyle="1" w:styleId="3E110AB1B0EC4E878E4AD05ACD6C1854">
    <w:name w:val="3E110AB1B0EC4E878E4AD05ACD6C1854"/>
  </w:style>
  <w:style w:type="paragraph" w:customStyle="1" w:styleId="794FA7881D9C433F95924A32724245A7">
    <w:name w:val="794FA7881D9C433F95924A32724245A7"/>
  </w:style>
  <w:style w:type="paragraph" w:customStyle="1" w:styleId="753D2A50F8414FE29134CD63E34455FE">
    <w:name w:val="753D2A50F8414FE29134CD63E34455FE"/>
  </w:style>
  <w:style w:type="paragraph" w:customStyle="1" w:styleId="5EF0AD88050F42AC8AE0569B7438B6F1">
    <w:name w:val="5EF0AD88050F42AC8AE0569B7438B6F1"/>
  </w:style>
  <w:style w:type="paragraph" w:customStyle="1" w:styleId="0E62A11486E74B0DA4AF53A71DB20880">
    <w:name w:val="0E62A11486E74B0DA4AF53A71DB20880"/>
  </w:style>
  <w:style w:type="paragraph" w:customStyle="1" w:styleId="F70828B7FCB5410C996C8914029D8B60">
    <w:name w:val="F70828B7FCB5410C996C8914029D8B60"/>
  </w:style>
  <w:style w:type="paragraph" w:customStyle="1" w:styleId="6CF5625374754BBA8B0BF498A1CDC688">
    <w:name w:val="6CF5625374754BBA8B0BF498A1CDC688"/>
  </w:style>
  <w:style w:type="paragraph" w:customStyle="1" w:styleId="3159D9B93D5D43FBB6E4E1E4D21D46F9">
    <w:name w:val="3159D9B93D5D43FBB6E4E1E4D21D46F9"/>
  </w:style>
  <w:style w:type="paragraph" w:customStyle="1" w:styleId="8DD807346FD541269FDBAFC20E06EB46">
    <w:name w:val="8DD807346FD541269FDBAFC20E06EB46"/>
  </w:style>
  <w:style w:type="paragraph" w:customStyle="1" w:styleId="2E4217AC631F41428B30BB6C4EF16890">
    <w:name w:val="2E4217AC631F41428B30BB6C4EF16890"/>
  </w:style>
  <w:style w:type="paragraph" w:customStyle="1" w:styleId="0562333594CC42AFA26089EFC8528E48">
    <w:name w:val="0562333594CC42AFA26089EFC8528E48"/>
  </w:style>
  <w:style w:type="paragraph" w:customStyle="1" w:styleId="C0427818E7E5471EB3487BF75AFF1686">
    <w:name w:val="C0427818E7E5471EB3487BF75AFF1686"/>
  </w:style>
  <w:style w:type="paragraph" w:customStyle="1" w:styleId="C2F0E722EF614489AA21E2E73312E98F">
    <w:name w:val="C2F0E722EF614489AA21E2E73312E98F"/>
  </w:style>
  <w:style w:type="paragraph" w:customStyle="1" w:styleId="4FD955E433F8420C93AB85A7C329A4B0">
    <w:name w:val="4FD955E433F8420C93AB85A7C329A4B0"/>
  </w:style>
  <w:style w:type="paragraph" w:customStyle="1" w:styleId="DC8DE5C50A4A461191063F3F8627A73F">
    <w:name w:val="DC8DE5C50A4A461191063F3F8627A73F"/>
  </w:style>
  <w:style w:type="paragraph" w:customStyle="1" w:styleId="0C817926CECA4126B8FA2C236F8677EC">
    <w:name w:val="0C817926CECA4126B8FA2C236F8677EC"/>
  </w:style>
  <w:style w:type="paragraph" w:customStyle="1" w:styleId="2FF16328416E4788B9AA8A6992437239">
    <w:name w:val="2FF16328416E4788B9AA8A6992437239"/>
  </w:style>
  <w:style w:type="paragraph" w:customStyle="1" w:styleId="5AAE3EF98F07465CB39E75A26759E8B0">
    <w:name w:val="5AAE3EF98F07465CB39E75A26759E8B0"/>
  </w:style>
  <w:style w:type="paragraph" w:customStyle="1" w:styleId="A532424FE46D43D292CCFBD17089F942">
    <w:name w:val="A532424FE46D43D292CCFBD17089F942"/>
  </w:style>
  <w:style w:type="paragraph" w:customStyle="1" w:styleId="88A60DD90B7044658EDE4ED27BDC3CE8">
    <w:name w:val="88A60DD90B7044658EDE4ED27BDC3CE8"/>
  </w:style>
  <w:style w:type="paragraph" w:customStyle="1" w:styleId="6BDB651601BE45278CCEF2631999A397">
    <w:name w:val="6BDB651601BE45278CCEF2631999A397"/>
  </w:style>
  <w:style w:type="paragraph" w:customStyle="1" w:styleId="EAA946AC48E34FCEA99876F51F7887DB">
    <w:name w:val="EAA946AC48E34FCEA99876F51F7887DB"/>
  </w:style>
  <w:style w:type="paragraph" w:customStyle="1" w:styleId="4905FDFA9AF2486FAEE1AA54CF8810F8">
    <w:name w:val="4905FDFA9AF2486FAEE1AA54CF8810F8"/>
  </w:style>
  <w:style w:type="paragraph" w:customStyle="1" w:styleId="8F0BCE4BD35A4634966C04167D9095B0">
    <w:name w:val="8F0BCE4BD35A4634966C04167D9095B0"/>
  </w:style>
  <w:style w:type="paragraph" w:customStyle="1" w:styleId="366FDB8B19D54246AAB81ED50925448A">
    <w:name w:val="366FDB8B19D54246AAB81ED50925448A"/>
  </w:style>
  <w:style w:type="paragraph" w:customStyle="1" w:styleId="628188516E2E488B8223D6E6C472A48D">
    <w:name w:val="628188516E2E488B8223D6E6C472A48D"/>
  </w:style>
  <w:style w:type="paragraph" w:customStyle="1" w:styleId="249882E837074A5484DC52EC257868A9">
    <w:name w:val="249882E837074A5484DC52EC257868A9"/>
  </w:style>
  <w:style w:type="paragraph" w:customStyle="1" w:styleId="6ED082CCC5C94C2CA516CD531B0B8109">
    <w:name w:val="6ED082CCC5C94C2CA516CD531B0B8109"/>
    <w:rsid w:val="0074231D"/>
  </w:style>
  <w:style w:type="paragraph" w:customStyle="1" w:styleId="3377557CB1554D9F930913DD833C23BA">
    <w:name w:val="3377557CB1554D9F930913DD833C23BA"/>
    <w:rsid w:val="0074231D"/>
  </w:style>
  <w:style w:type="paragraph" w:customStyle="1" w:styleId="57AF001D43324FC0A3C5BE1A5764B2EC">
    <w:name w:val="57AF001D43324FC0A3C5BE1A5764B2EC"/>
    <w:rsid w:val="007423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actical business marketing plan">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Tactical business marketing plan</Template>
  <TotalTime>11</TotalTime>
  <Pages>24</Pages>
  <Words>3143</Words>
  <Characters>17918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‘OUTGROW YOUR INTEREST</dc:subject>
  <dc:creator>hp</dc:creator>
  <cp:keywords>H.O.B.B.I.T</cp:keywords>
  <cp:lastModifiedBy>Arushi Sehgal</cp:lastModifiedBy>
  <cp:revision>13</cp:revision>
  <dcterms:created xsi:type="dcterms:W3CDTF">2019-11-11T16:43:00Z</dcterms:created>
  <dcterms:modified xsi:type="dcterms:W3CDTF">2019-11-11T16:54:00Z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2018-04-07T04:43:58.0549681Z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